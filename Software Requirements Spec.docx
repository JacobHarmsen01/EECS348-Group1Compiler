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footer4.xml" ContentType="application/vnd.openxmlformats-officedocument.wordprocessingml.footer+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F17758" w:rsidR="00464E62" w:rsidRDefault="00000000" w14:paraId="6DAAC334" w14:textId="77777777">
      <w:pPr>
        <w:pStyle w:val="Title"/>
        <w:jc w:val="right"/>
      </w:pPr>
      <w:r>
        <w:fldChar w:fldCharType="begin"/>
      </w:r>
      <w:r>
        <w:instrText xml:space="preserve"> SUBJECT  \* MERGEFORMAT </w:instrText>
      </w:r>
      <w:r>
        <w:fldChar w:fldCharType="separate"/>
      </w:r>
      <w:r w:rsidR="002D3F44">
        <w:t>&lt;Project Name&gt;</w:t>
      </w:r>
      <w:r>
        <w:fldChar w:fldCharType="end"/>
      </w:r>
    </w:p>
    <w:p w:rsidRPr="00F17758" w:rsidR="00464E62" w:rsidRDefault="00000000" w14:paraId="4B0FA4A4" w14:textId="77777777">
      <w:pPr>
        <w:pStyle w:val="Title"/>
        <w:jc w:val="right"/>
      </w:pPr>
      <w:r>
        <w:fldChar w:fldCharType="begin"/>
      </w:r>
      <w:r>
        <w:instrText> TITLE  \* MERGEFORMAT </w:instrText>
      </w:r>
      <w:r>
        <w:fldChar w:fldCharType="separate"/>
      </w:r>
      <w:r w:rsidR="002D3F44">
        <w:t>Software Requirements Specifications</w:t>
      </w:r>
      <w:r>
        <w:fldChar w:fldCharType="end"/>
      </w:r>
    </w:p>
    <w:p w:rsidRPr="00F17758" w:rsidR="00464E62" w:rsidRDefault="00464E62" w14:paraId="322C0012" w14:textId="77777777">
      <w:pPr>
        <w:pStyle w:val="Title"/>
        <w:jc w:val="right"/>
      </w:pPr>
    </w:p>
    <w:p w:rsidRPr="00F17758" w:rsidR="00464E62" w:rsidRDefault="00464E62" w14:paraId="5D0B79DF" w14:textId="77777777"/>
    <w:p w:rsidRPr="00F17758" w:rsidR="00464E62" w:rsidRDefault="00464E62" w14:paraId="1C4F36DB" w14:textId="77777777"/>
    <w:p w:rsidRPr="00F17758" w:rsidR="00464E62" w:rsidP="08AA6702" w:rsidRDefault="00464E62" w14:paraId="25F8370B" w14:textId="0AB0A5A2">
      <w:pPr>
        <w:pStyle w:val="Title"/>
        <w:jc w:val="right"/>
        <w:rPr>
          <w:sz w:val="28"/>
          <w:szCs w:val="28"/>
        </w:rPr>
      </w:pPr>
      <w:r w:rsidRPr="08AA6702" w:rsidR="08AA6702">
        <w:rPr>
          <w:sz w:val="28"/>
          <w:szCs w:val="28"/>
        </w:rPr>
        <w:t>Version 1.5</w:t>
      </w:r>
    </w:p>
    <w:p w:rsidRPr="00F17758" w:rsidR="00464E62" w:rsidRDefault="00464E62" w14:paraId="3E645F69" w14:textId="77777777">
      <w:pPr>
        <w:pStyle w:val="Title"/>
        <w:rPr>
          <w:sz w:val="28"/>
        </w:rPr>
      </w:pPr>
    </w:p>
    <w:p w:rsidRPr="00F17758" w:rsidR="00464E62" w:rsidRDefault="00464E62" w14:paraId="2BAD24C0" w14:textId="77777777">
      <w:pPr>
        <w:jc w:val="right"/>
      </w:pPr>
    </w:p>
    <w:p w:rsidRPr="00F17758" w:rsidR="00464E62" w:rsidP="08AA6702" w:rsidRDefault="00464E62" w14:paraId="2C6798EB" w14:textId="0F948748">
      <w:pPr>
        <w:pStyle w:val="InfoBlue"/>
        <w:ind w:left="0"/>
      </w:pPr>
    </w:p>
    <w:p w:rsidRPr="00F17758" w:rsidR="00464E62" w:rsidRDefault="00464E62" w14:paraId="5994C85B" w14:textId="77777777">
      <w:pPr>
        <w:pStyle w:val="BodyText"/>
      </w:pPr>
    </w:p>
    <w:p w:rsidRPr="00F17758" w:rsidR="00464E62" w:rsidRDefault="00464E62" w14:paraId="3BD72D5D" w14:textId="77777777">
      <w:pPr>
        <w:pStyle w:val="BodyText"/>
        <w:sectPr w:rsidRPr="00F17758" w:rsidR="00464E62">
          <w:headerReference w:type="default" r:id="rId7"/>
          <w:footerReference w:type="even" r:id="rId8"/>
          <w:pgSz w:w="12240" w:h="15840" w:orient="portrait" w:code="1"/>
          <w:pgMar w:top="1440" w:right="1440" w:bottom="1440" w:left="1440" w:header="720" w:footer="720" w:gutter="0"/>
          <w:cols w:space="720"/>
          <w:vAlign w:val="center"/>
          <w:footerReference w:type="default" r:id="R32729fb7e1fc48a0"/>
        </w:sectPr>
      </w:pPr>
    </w:p>
    <w:p w:rsidRPr="00F17758" w:rsidR="00464E62" w:rsidRDefault="00464E62" w14:paraId="48F42E9D" w14:textId="77777777">
      <w:pPr>
        <w:pStyle w:val="Title"/>
      </w:pPr>
      <w:r w:rsidRPr="00F17758">
        <w:t>Revision History</w:t>
      </w: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w:rsidRPr="00F17758" w:rsidR="00464E62" w:rsidTr="08AA6702" w14:paraId="1977542A" w14:textId="77777777">
        <w:tc>
          <w:tcPr>
            <w:tcW w:w="2304" w:type="dxa"/>
            <w:tcMar/>
          </w:tcPr>
          <w:p w:rsidRPr="00F17758" w:rsidR="00464E62" w:rsidRDefault="00464E62" w14:paraId="5AAD111A" w14:textId="77777777">
            <w:pPr>
              <w:pStyle w:val="Tabletext"/>
              <w:jc w:val="center"/>
              <w:rPr>
                <w:b/>
              </w:rPr>
            </w:pPr>
            <w:r w:rsidRPr="00F17758">
              <w:rPr>
                <w:b/>
              </w:rPr>
              <w:t>Date</w:t>
            </w:r>
          </w:p>
        </w:tc>
        <w:tc>
          <w:tcPr>
            <w:tcW w:w="1152" w:type="dxa"/>
            <w:tcMar/>
          </w:tcPr>
          <w:p w:rsidRPr="00F17758" w:rsidR="00464E62" w:rsidRDefault="00464E62" w14:paraId="3C760B01" w14:textId="77777777">
            <w:pPr>
              <w:pStyle w:val="Tabletext"/>
              <w:jc w:val="center"/>
              <w:rPr>
                <w:b/>
              </w:rPr>
            </w:pPr>
            <w:r w:rsidRPr="00F17758">
              <w:rPr>
                <w:b/>
              </w:rPr>
              <w:t>Version</w:t>
            </w:r>
          </w:p>
        </w:tc>
        <w:tc>
          <w:tcPr>
            <w:tcW w:w="3744" w:type="dxa"/>
            <w:tcMar/>
          </w:tcPr>
          <w:p w:rsidRPr="00F17758" w:rsidR="00464E62" w:rsidRDefault="00464E62" w14:paraId="1791092C" w14:textId="77777777">
            <w:pPr>
              <w:pStyle w:val="Tabletext"/>
              <w:jc w:val="center"/>
              <w:rPr>
                <w:b/>
              </w:rPr>
            </w:pPr>
            <w:r w:rsidRPr="00F17758">
              <w:rPr>
                <w:b/>
              </w:rPr>
              <w:t>Description</w:t>
            </w:r>
          </w:p>
        </w:tc>
        <w:tc>
          <w:tcPr>
            <w:tcW w:w="2304" w:type="dxa"/>
            <w:tcMar/>
          </w:tcPr>
          <w:p w:rsidRPr="00F17758" w:rsidR="00464E62" w:rsidRDefault="00464E62" w14:paraId="32198E5D" w14:textId="77777777">
            <w:pPr>
              <w:pStyle w:val="Tabletext"/>
              <w:jc w:val="center"/>
              <w:rPr>
                <w:b/>
              </w:rPr>
            </w:pPr>
            <w:r w:rsidRPr="00F17758">
              <w:rPr>
                <w:b/>
              </w:rPr>
              <w:t>Author</w:t>
            </w:r>
          </w:p>
        </w:tc>
      </w:tr>
      <w:tr w:rsidRPr="00F17758" w:rsidR="00464E62" w:rsidTr="08AA6702" w14:paraId="74BAFF97" w14:textId="77777777">
        <w:tc>
          <w:tcPr>
            <w:tcW w:w="2304" w:type="dxa"/>
            <w:tcMar/>
          </w:tcPr>
          <w:p w:rsidRPr="00F17758" w:rsidR="00464E62" w:rsidP="5018BC25" w:rsidRDefault="00464E62" w14:paraId="11E48296" w14:textId="53163587">
            <w:pPr>
              <w:pStyle w:val="Tabletext"/>
              <w:suppressLineNumbers w:val="0"/>
              <w:bidi w:val="0"/>
              <w:spacing w:before="0" w:beforeAutospacing="off" w:after="120" w:afterAutospacing="off" w:line="240" w:lineRule="atLeast"/>
              <w:ind w:left="0" w:right="0"/>
              <w:jc w:val="left"/>
            </w:pPr>
            <w:r w:rsidR="5018BC25">
              <w:rPr/>
              <w:t>12/03/2026</w:t>
            </w:r>
          </w:p>
        </w:tc>
        <w:tc>
          <w:tcPr>
            <w:tcW w:w="1152" w:type="dxa"/>
            <w:tcMar/>
          </w:tcPr>
          <w:p w:rsidRPr="00F17758" w:rsidR="00464E62" w:rsidP="5018BC25" w:rsidRDefault="00464E62" w14:paraId="0672783B" w14:textId="1AEC72FB">
            <w:pPr>
              <w:pStyle w:val="Tabletext"/>
              <w:suppressLineNumbers w:val="0"/>
              <w:bidi w:val="0"/>
              <w:spacing w:before="0" w:beforeAutospacing="off" w:after="120" w:afterAutospacing="off" w:line="240" w:lineRule="atLeast"/>
              <w:ind w:left="0" w:right="0"/>
              <w:jc w:val="left"/>
            </w:pPr>
            <w:r w:rsidR="5018BC25">
              <w:rPr/>
              <w:t>1.0</w:t>
            </w:r>
          </w:p>
        </w:tc>
        <w:tc>
          <w:tcPr>
            <w:tcW w:w="3744" w:type="dxa"/>
            <w:tcMar/>
          </w:tcPr>
          <w:p w:rsidRPr="00F17758" w:rsidR="00464E62" w:rsidP="5018BC25" w:rsidRDefault="00464E62" w14:paraId="707B2AB3" w14:textId="6883E62B">
            <w:pPr>
              <w:pStyle w:val="Tabletext"/>
              <w:suppressLineNumbers w:val="0"/>
              <w:bidi w:val="0"/>
              <w:spacing w:before="0" w:beforeAutospacing="off" w:after="120" w:afterAutospacing="off" w:line="240" w:lineRule="atLeast"/>
              <w:ind w:left="0" w:right="0"/>
              <w:jc w:val="left"/>
            </w:pPr>
            <w:r w:rsidR="08AA6702">
              <w:rPr/>
              <w:t>Section 2 Draft</w:t>
            </w:r>
          </w:p>
        </w:tc>
        <w:tc>
          <w:tcPr>
            <w:tcW w:w="2304" w:type="dxa"/>
            <w:tcMar/>
          </w:tcPr>
          <w:p w:rsidRPr="00F17758" w:rsidR="00464E62" w:rsidP="5018BC25" w:rsidRDefault="00464E62" w14:paraId="402208DE" w14:textId="5E623DCA">
            <w:pPr>
              <w:pStyle w:val="Tabletext"/>
              <w:suppressLineNumbers w:val="0"/>
              <w:bidi w:val="0"/>
              <w:spacing w:before="0" w:beforeAutospacing="off" w:after="120" w:afterAutospacing="off" w:line="240" w:lineRule="atLeast"/>
              <w:ind w:left="0" w:right="0"/>
              <w:jc w:val="left"/>
            </w:pPr>
            <w:r w:rsidR="5018BC25">
              <w:rPr/>
              <w:t>Hudson Rupp</w:t>
            </w:r>
          </w:p>
        </w:tc>
      </w:tr>
      <w:tr w:rsidRPr="00F17758" w:rsidR="00464E62" w:rsidTr="08AA6702" w14:paraId="6F1357BD" w14:textId="77777777">
        <w:trPr>
          <w:trHeight w:val="364"/>
        </w:trPr>
        <w:tc>
          <w:tcPr>
            <w:tcW w:w="2304" w:type="dxa"/>
            <w:tcMar/>
          </w:tcPr>
          <w:p w:rsidRPr="00F17758" w:rsidR="00464E62" w:rsidRDefault="00464E62" w14:paraId="44EC46FB" w14:textId="67C2627D">
            <w:pPr>
              <w:pStyle w:val="Tabletext"/>
            </w:pPr>
            <w:r w:rsidR="08AA6702">
              <w:rPr/>
              <w:t>13/03/2026</w:t>
            </w:r>
          </w:p>
        </w:tc>
        <w:tc>
          <w:tcPr>
            <w:tcW w:w="1152" w:type="dxa"/>
            <w:tcMar/>
          </w:tcPr>
          <w:p w:rsidRPr="00F17758" w:rsidR="00464E62" w:rsidRDefault="00464E62" w14:paraId="376BE03A" w14:textId="253694A9">
            <w:pPr>
              <w:pStyle w:val="Tabletext"/>
            </w:pPr>
            <w:r w:rsidR="08AA6702">
              <w:rPr/>
              <w:t>1.1</w:t>
            </w:r>
          </w:p>
        </w:tc>
        <w:tc>
          <w:tcPr>
            <w:tcW w:w="3744" w:type="dxa"/>
            <w:tcMar/>
          </w:tcPr>
          <w:p w:rsidRPr="00F17758" w:rsidR="00464E62" w:rsidRDefault="00464E62" w14:paraId="4085F121" w14:textId="0E712145">
            <w:pPr>
              <w:pStyle w:val="Tabletext"/>
            </w:pPr>
            <w:r w:rsidR="08AA6702">
              <w:rPr/>
              <w:t>Section 2 Completed</w:t>
            </w:r>
          </w:p>
        </w:tc>
        <w:tc>
          <w:tcPr>
            <w:tcW w:w="2304" w:type="dxa"/>
            <w:tcMar/>
          </w:tcPr>
          <w:p w:rsidRPr="00F17758" w:rsidR="00464E62" w:rsidRDefault="00464E62" w14:paraId="6D805394" w14:textId="30411B4E">
            <w:pPr>
              <w:pStyle w:val="Tabletext"/>
            </w:pPr>
            <w:r w:rsidR="08AA6702">
              <w:rPr/>
              <w:t>Hudson Rupp</w:t>
            </w:r>
          </w:p>
        </w:tc>
      </w:tr>
      <w:tr w:rsidRPr="00F17758" w:rsidR="00464E62" w:rsidTr="08AA6702" w14:paraId="17517A15" w14:textId="77777777">
        <w:tc>
          <w:tcPr>
            <w:tcW w:w="2304" w:type="dxa"/>
            <w:tcMar/>
          </w:tcPr>
          <w:p w:rsidRPr="00F17758" w:rsidR="00464E62" w:rsidRDefault="00464E62" w14:paraId="5419DAFB" w14:textId="5D0E685F">
            <w:pPr>
              <w:pStyle w:val="Tabletext"/>
            </w:pPr>
            <w:r w:rsidR="08AA6702">
              <w:rPr/>
              <w:t>14/03/2026</w:t>
            </w:r>
          </w:p>
        </w:tc>
        <w:tc>
          <w:tcPr>
            <w:tcW w:w="1152" w:type="dxa"/>
            <w:tcMar/>
          </w:tcPr>
          <w:p w:rsidRPr="00F17758" w:rsidR="00464E62" w:rsidRDefault="00464E62" w14:paraId="7EF2A99E" w14:textId="5D26BEB9">
            <w:pPr>
              <w:pStyle w:val="Tabletext"/>
            </w:pPr>
            <w:r w:rsidR="08AA6702">
              <w:rPr/>
              <w:t>1.2</w:t>
            </w:r>
          </w:p>
        </w:tc>
        <w:tc>
          <w:tcPr>
            <w:tcW w:w="3744" w:type="dxa"/>
            <w:tcMar/>
          </w:tcPr>
          <w:p w:rsidRPr="00F17758" w:rsidR="00464E62" w:rsidRDefault="00464E62" w14:paraId="3E621BD1" w14:textId="33A307A0">
            <w:pPr>
              <w:pStyle w:val="Tabletext"/>
            </w:pPr>
            <w:r w:rsidR="08AA6702">
              <w:rPr/>
              <w:t xml:space="preserve">Section 3 </w:t>
            </w:r>
            <w:r w:rsidR="08AA6702">
              <w:rPr/>
              <w:t>Draft</w:t>
            </w:r>
          </w:p>
        </w:tc>
        <w:tc>
          <w:tcPr>
            <w:tcW w:w="2304" w:type="dxa"/>
            <w:tcMar/>
          </w:tcPr>
          <w:p w:rsidRPr="00F17758" w:rsidR="00464E62" w:rsidRDefault="00464E62" w14:paraId="54D1FFDC" w14:textId="47FCA3F6">
            <w:pPr>
              <w:pStyle w:val="Tabletext"/>
            </w:pPr>
            <w:r w:rsidR="08AA6702">
              <w:rPr/>
              <w:t>Jacob Harmsen</w:t>
            </w:r>
          </w:p>
        </w:tc>
      </w:tr>
      <w:tr w:rsidR="08AA6702" w:rsidTr="08AA6702" w14:paraId="2A4D0BC4">
        <w:trPr>
          <w:trHeight w:val="300"/>
        </w:trPr>
        <w:tc>
          <w:tcPr>
            <w:tcW w:w="2304" w:type="dxa"/>
            <w:tcMar/>
          </w:tcPr>
          <w:p w:rsidR="08AA6702" w:rsidP="08AA6702" w:rsidRDefault="08AA6702" w14:paraId="64C84B33" w14:textId="2DDCCEC8">
            <w:pPr>
              <w:pStyle w:val="Tabletext"/>
            </w:pPr>
            <w:r w:rsidR="08AA6702">
              <w:rPr/>
              <w:t>14/03/2026</w:t>
            </w:r>
          </w:p>
        </w:tc>
        <w:tc>
          <w:tcPr>
            <w:tcW w:w="1152" w:type="dxa"/>
            <w:tcMar/>
          </w:tcPr>
          <w:p w:rsidR="08AA6702" w:rsidP="08AA6702" w:rsidRDefault="08AA6702" w14:paraId="4940C181" w14:textId="59F66342">
            <w:pPr>
              <w:pStyle w:val="Tabletext"/>
            </w:pPr>
            <w:r w:rsidR="08AA6702">
              <w:rPr/>
              <w:t>1.3</w:t>
            </w:r>
          </w:p>
        </w:tc>
        <w:tc>
          <w:tcPr>
            <w:tcW w:w="3744" w:type="dxa"/>
            <w:tcMar/>
          </w:tcPr>
          <w:p w:rsidR="08AA6702" w:rsidP="08AA6702" w:rsidRDefault="08AA6702" w14:paraId="48A2E972" w14:textId="21245437">
            <w:pPr>
              <w:pStyle w:val="Tabletext"/>
            </w:pPr>
            <w:r w:rsidR="08AA6702">
              <w:rPr/>
              <w:t>Section 1 Completed</w:t>
            </w:r>
          </w:p>
        </w:tc>
        <w:tc>
          <w:tcPr>
            <w:tcW w:w="2304" w:type="dxa"/>
            <w:tcMar/>
          </w:tcPr>
          <w:p w:rsidR="08AA6702" w:rsidP="08AA6702" w:rsidRDefault="08AA6702" w14:paraId="249220CB" w14:textId="5FD7432D">
            <w:pPr>
              <w:pStyle w:val="Tabletext"/>
            </w:pPr>
            <w:r w:rsidR="08AA6702">
              <w:rPr/>
              <w:t xml:space="preserve">Logan </w:t>
            </w:r>
          </w:p>
        </w:tc>
      </w:tr>
      <w:tr w:rsidRPr="00F17758" w:rsidR="00464E62" w:rsidTr="08AA6702" w14:paraId="396ACFE4" w14:textId="77777777">
        <w:tc>
          <w:tcPr>
            <w:tcW w:w="2304" w:type="dxa"/>
            <w:tcMar/>
          </w:tcPr>
          <w:p w:rsidRPr="00F17758" w:rsidR="00464E62" w:rsidRDefault="00464E62" w14:paraId="2BC54555" w14:textId="013E0835">
            <w:pPr>
              <w:pStyle w:val="Tabletext"/>
            </w:pPr>
            <w:r w:rsidR="08AA6702">
              <w:rPr/>
              <w:t>14/03/2026</w:t>
            </w:r>
          </w:p>
        </w:tc>
        <w:tc>
          <w:tcPr>
            <w:tcW w:w="1152" w:type="dxa"/>
            <w:tcMar/>
          </w:tcPr>
          <w:p w:rsidRPr="00F17758" w:rsidR="00464E62" w:rsidRDefault="00464E62" w14:paraId="4A018F37" w14:textId="302BE214">
            <w:pPr>
              <w:pStyle w:val="Tabletext"/>
            </w:pPr>
            <w:r w:rsidR="08AA6702">
              <w:rPr/>
              <w:t>1.4</w:t>
            </w:r>
          </w:p>
        </w:tc>
        <w:tc>
          <w:tcPr>
            <w:tcW w:w="3744" w:type="dxa"/>
            <w:tcMar/>
          </w:tcPr>
          <w:p w:rsidRPr="00F17758" w:rsidR="00464E62" w:rsidRDefault="00464E62" w14:paraId="38E019CE" w14:textId="41D86DB2">
            <w:pPr>
              <w:pStyle w:val="Tabletext"/>
            </w:pPr>
            <w:r w:rsidR="08AA6702">
              <w:rPr/>
              <w:t>Section 3 Completed</w:t>
            </w:r>
          </w:p>
        </w:tc>
        <w:tc>
          <w:tcPr>
            <w:tcW w:w="2304" w:type="dxa"/>
            <w:tcMar/>
          </w:tcPr>
          <w:p w:rsidRPr="00F17758" w:rsidR="00464E62" w:rsidRDefault="00464E62" w14:paraId="084AD219" w14:textId="01A41915">
            <w:pPr>
              <w:pStyle w:val="Tabletext"/>
            </w:pPr>
            <w:r w:rsidR="08AA6702">
              <w:rPr/>
              <w:t>Jacob Harmsen</w:t>
            </w:r>
          </w:p>
        </w:tc>
      </w:tr>
      <w:tr w:rsidR="08AA6702" w:rsidTr="08AA6702" w14:paraId="68D7EE07">
        <w:trPr>
          <w:trHeight w:val="300"/>
        </w:trPr>
        <w:tc>
          <w:tcPr>
            <w:tcW w:w="2304" w:type="dxa"/>
            <w:tcMar/>
          </w:tcPr>
          <w:p w:rsidR="08AA6702" w:rsidP="08AA6702" w:rsidRDefault="08AA6702" w14:paraId="6B0E1D1A" w14:textId="4F97F8A4">
            <w:pPr>
              <w:pStyle w:val="Tabletext"/>
            </w:pPr>
            <w:r w:rsidR="08AA6702">
              <w:rPr/>
              <w:t>15/03/2026</w:t>
            </w:r>
          </w:p>
        </w:tc>
        <w:tc>
          <w:tcPr>
            <w:tcW w:w="1152" w:type="dxa"/>
            <w:tcMar/>
          </w:tcPr>
          <w:p w:rsidR="08AA6702" w:rsidP="08AA6702" w:rsidRDefault="08AA6702" w14:paraId="71A638A9" w14:textId="03DC02DC">
            <w:pPr>
              <w:pStyle w:val="Tabletext"/>
            </w:pPr>
            <w:r w:rsidR="08AA6702">
              <w:rPr/>
              <w:t>1.5</w:t>
            </w:r>
          </w:p>
        </w:tc>
        <w:tc>
          <w:tcPr>
            <w:tcW w:w="3744" w:type="dxa"/>
            <w:tcMar/>
          </w:tcPr>
          <w:p w:rsidR="08AA6702" w:rsidP="08AA6702" w:rsidRDefault="08AA6702" w14:paraId="5A9F00F6" w14:textId="6F460193">
            <w:pPr>
              <w:pStyle w:val="Tabletext"/>
            </w:pPr>
            <w:r w:rsidR="08AA6702">
              <w:rPr/>
              <w:t>Reviewed the document</w:t>
            </w:r>
          </w:p>
        </w:tc>
        <w:tc>
          <w:tcPr>
            <w:tcW w:w="2304" w:type="dxa"/>
            <w:tcMar/>
          </w:tcPr>
          <w:p w:rsidR="08AA6702" w:rsidP="08AA6702" w:rsidRDefault="08AA6702" w14:paraId="70058F61" w14:textId="5E400807">
            <w:pPr>
              <w:pStyle w:val="Tabletext"/>
            </w:pPr>
            <w:r w:rsidR="08AA6702">
              <w:rPr/>
              <w:t>Jacob Harmsen</w:t>
            </w:r>
          </w:p>
        </w:tc>
      </w:tr>
    </w:tbl>
    <w:p w:rsidRPr="00F17758" w:rsidR="00464E62" w:rsidRDefault="00464E62" w14:paraId="51B62A41" w14:textId="77777777"/>
    <w:p w:rsidRPr="00F17758" w:rsidR="00464E62" w:rsidRDefault="00464E62" w14:paraId="547FE3F1" w14:textId="77777777">
      <w:pPr>
        <w:pStyle w:val="Title"/>
      </w:pPr>
      <w:r w:rsidRPr="00F17758">
        <w:br w:type="page"/>
      </w:r>
      <w:r w:rsidRPr="00F17758">
        <w:t>Table of Contents</w:t>
      </w:r>
    </w:p>
    <w:p w:rsidRPr="00F17758" w:rsidR="00464E62" w:rsidRDefault="00464E62" w14:paraId="495876B5" w14:textId="77777777">
      <w:pPr>
        <w:pStyle w:val="TOC1"/>
        <w:tabs>
          <w:tab w:val="left" w:pos="432"/>
        </w:tabs>
        <w:rPr>
          <w:sz w:val="24"/>
          <w:szCs w:val="24"/>
        </w:rPr>
      </w:pPr>
      <w:r w:rsidRPr="00F17758">
        <w:fldChar w:fldCharType="begin"/>
      </w:r>
      <w:r w:rsidRPr="00F17758">
        <w:instrText xml:space="preserve"> TOC \o "1-3" </w:instrText>
      </w:r>
      <w:r w:rsidRPr="00F17758">
        <w:fldChar w:fldCharType="separate"/>
      </w:r>
      <w:r w:rsidRPr="00F17758">
        <w:rPr>
          <w:szCs w:val="24"/>
        </w:rPr>
        <w:t>1.</w:t>
      </w:r>
      <w:r w:rsidRPr="00F17758">
        <w:rPr>
          <w:sz w:val="24"/>
          <w:szCs w:val="24"/>
        </w:rPr>
        <w:tab/>
      </w:r>
      <w:r w:rsidRPr="00F17758">
        <w:rPr>
          <w:szCs w:val="24"/>
        </w:rPr>
        <w:t>Introduction</w:t>
      </w:r>
      <w:r w:rsidRPr="00F17758">
        <w:tab/>
      </w:r>
      <w:r w:rsidRPr="00F17758">
        <w:fldChar w:fldCharType="begin"/>
      </w:r>
      <w:r w:rsidRPr="00F17758">
        <w:instrText xml:space="preserve"> PAGEREF _Toc5537887 \h </w:instrText>
      </w:r>
      <w:r w:rsidRPr="00F17758">
        <w:fldChar w:fldCharType="separate"/>
      </w:r>
      <w:r w:rsidR="00F17758">
        <w:rPr>
          <w:noProof/>
        </w:rPr>
        <w:t>4</w:t>
      </w:r>
      <w:r w:rsidRPr="00F17758">
        <w:fldChar w:fldCharType="end"/>
      </w:r>
    </w:p>
    <w:p w:rsidRPr="00F17758" w:rsidR="00464E62" w:rsidRDefault="00464E62" w14:paraId="61CED5A5" w14:textId="77777777">
      <w:pPr>
        <w:pStyle w:val="TOC2"/>
        <w:tabs>
          <w:tab w:val="left" w:pos="1000"/>
        </w:tabs>
        <w:rPr>
          <w:sz w:val="24"/>
          <w:szCs w:val="24"/>
        </w:rPr>
      </w:pPr>
      <w:r w:rsidRPr="00F17758">
        <w:t>1.1</w:t>
      </w:r>
      <w:r w:rsidRPr="00F17758">
        <w:rPr>
          <w:sz w:val="24"/>
          <w:szCs w:val="24"/>
        </w:rPr>
        <w:tab/>
      </w:r>
      <w:r w:rsidRPr="00F17758">
        <w:t>Purpose</w:t>
      </w:r>
      <w:r w:rsidRPr="00F17758">
        <w:tab/>
      </w:r>
      <w:r w:rsidRPr="00F17758">
        <w:fldChar w:fldCharType="begin"/>
      </w:r>
      <w:r w:rsidRPr="00F17758">
        <w:instrText xml:space="preserve"> PAGEREF _Toc5537888 \h </w:instrText>
      </w:r>
      <w:r w:rsidRPr="00F17758">
        <w:fldChar w:fldCharType="separate"/>
      </w:r>
      <w:r w:rsidR="00F17758">
        <w:rPr>
          <w:noProof/>
        </w:rPr>
        <w:t>4</w:t>
      </w:r>
      <w:r w:rsidRPr="00F17758">
        <w:fldChar w:fldCharType="end"/>
      </w:r>
    </w:p>
    <w:p w:rsidRPr="00F17758" w:rsidR="00464E62" w:rsidRDefault="00464E62" w14:paraId="56E6F741" w14:textId="77777777">
      <w:pPr>
        <w:pStyle w:val="TOC2"/>
        <w:tabs>
          <w:tab w:val="left" w:pos="1000"/>
        </w:tabs>
        <w:rPr>
          <w:sz w:val="24"/>
          <w:szCs w:val="24"/>
        </w:rPr>
      </w:pPr>
      <w:r w:rsidRPr="00F17758">
        <w:t>1.2</w:t>
      </w:r>
      <w:r w:rsidRPr="00F17758">
        <w:rPr>
          <w:sz w:val="24"/>
          <w:szCs w:val="24"/>
        </w:rPr>
        <w:tab/>
      </w:r>
      <w:r w:rsidRPr="00F17758">
        <w:t>Scope</w:t>
      </w:r>
      <w:r w:rsidRPr="00F17758">
        <w:tab/>
      </w:r>
      <w:r w:rsidRPr="00F17758">
        <w:fldChar w:fldCharType="begin"/>
      </w:r>
      <w:r w:rsidRPr="00F17758">
        <w:instrText xml:space="preserve"> PAGEREF _Toc5537889 \h </w:instrText>
      </w:r>
      <w:r w:rsidRPr="00F17758">
        <w:fldChar w:fldCharType="separate"/>
      </w:r>
      <w:r w:rsidR="00F17758">
        <w:rPr>
          <w:noProof/>
        </w:rPr>
        <w:t>4</w:t>
      </w:r>
      <w:r w:rsidRPr="00F17758">
        <w:fldChar w:fldCharType="end"/>
      </w:r>
    </w:p>
    <w:p w:rsidRPr="00F17758" w:rsidR="00464E62" w:rsidRDefault="00464E62" w14:paraId="75A84A0F" w14:textId="77777777">
      <w:pPr>
        <w:pStyle w:val="TOC2"/>
        <w:tabs>
          <w:tab w:val="left" w:pos="1000"/>
        </w:tabs>
        <w:rPr>
          <w:sz w:val="24"/>
          <w:szCs w:val="24"/>
        </w:rPr>
      </w:pPr>
      <w:r w:rsidRPr="00F17758">
        <w:t>1.3</w:t>
      </w:r>
      <w:r w:rsidRPr="00F17758">
        <w:rPr>
          <w:sz w:val="24"/>
          <w:szCs w:val="24"/>
        </w:rPr>
        <w:tab/>
      </w:r>
      <w:r w:rsidRPr="00F17758">
        <w:t>Definitions, Acronyms, and Abbreviations</w:t>
      </w:r>
      <w:r w:rsidRPr="00F17758">
        <w:tab/>
      </w:r>
      <w:r w:rsidRPr="00F17758">
        <w:fldChar w:fldCharType="begin"/>
      </w:r>
      <w:r w:rsidRPr="00F17758">
        <w:instrText xml:space="preserve"> PAGEREF _Toc5537890 \h </w:instrText>
      </w:r>
      <w:r w:rsidRPr="00F17758">
        <w:fldChar w:fldCharType="separate"/>
      </w:r>
      <w:r w:rsidR="00F17758">
        <w:rPr>
          <w:noProof/>
        </w:rPr>
        <w:t>4</w:t>
      </w:r>
      <w:r w:rsidRPr="00F17758">
        <w:fldChar w:fldCharType="end"/>
      </w:r>
    </w:p>
    <w:p w:rsidRPr="00F17758" w:rsidR="00464E62" w:rsidRDefault="00464E62" w14:paraId="542E0C4C" w14:textId="77777777">
      <w:pPr>
        <w:pStyle w:val="TOC2"/>
        <w:tabs>
          <w:tab w:val="left" w:pos="1000"/>
        </w:tabs>
        <w:rPr>
          <w:sz w:val="24"/>
          <w:szCs w:val="24"/>
        </w:rPr>
      </w:pPr>
      <w:r w:rsidRPr="00F17758">
        <w:t>1.4</w:t>
      </w:r>
      <w:r w:rsidRPr="00F17758">
        <w:rPr>
          <w:sz w:val="24"/>
          <w:szCs w:val="24"/>
        </w:rPr>
        <w:tab/>
      </w:r>
      <w:r w:rsidRPr="00F17758">
        <w:t>References</w:t>
      </w:r>
      <w:r w:rsidRPr="00F17758">
        <w:tab/>
      </w:r>
      <w:r w:rsidRPr="00F17758">
        <w:fldChar w:fldCharType="begin"/>
      </w:r>
      <w:r w:rsidRPr="00F17758">
        <w:instrText xml:space="preserve"> PAGEREF _Toc5537891 \h </w:instrText>
      </w:r>
      <w:r w:rsidRPr="00F17758">
        <w:fldChar w:fldCharType="separate"/>
      </w:r>
      <w:r w:rsidR="00F17758">
        <w:rPr>
          <w:noProof/>
        </w:rPr>
        <w:t>4</w:t>
      </w:r>
      <w:r w:rsidRPr="00F17758">
        <w:fldChar w:fldCharType="end"/>
      </w:r>
    </w:p>
    <w:p w:rsidRPr="00F17758" w:rsidR="00464E62" w:rsidRDefault="00464E62" w14:paraId="059A9A5A" w14:textId="77777777">
      <w:pPr>
        <w:pStyle w:val="TOC2"/>
        <w:tabs>
          <w:tab w:val="left" w:pos="1000"/>
        </w:tabs>
        <w:rPr>
          <w:sz w:val="24"/>
          <w:szCs w:val="24"/>
        </w:rPr>
      </w:pPr>
      <w:r w:rsidRPr="00F17758">
        <w:t>1.5</w:t>
      </w:r>
      <w:r w:rsidRPr="00F17758">
        <w:rPr>
          <w:sz w:val="24"/>
          <w:szCs w:val="24"/>
        </w:rPr>
        <w:tab/>
      </w:r>
      <w:r w:rsidRPr="00F17758">
        <w:t>Overview</w:t>
      </w:r>
      <w:r w:rsidRPr="00F17758">
        <w:tab/>
      </w:r>
      <w:r w:rsidRPr="00F17758">
        <w:fldChar w:fldCharType="begin"/>
      </w:r>
      <w:r w:rsidRPr="00F17758">
        <w:instrText xml:space="preserve"> PAGEREF _Toc5537892 \h </w:instrText>
      </w:r>
      <w:r w:rsidRPr="00F17758">
        <w:fldChar w:fldCharType="separate"/>
      </w:r>
      <w:r w:rsidR="00F17758">
        <w:rPr>
          <w:noProof/>
        </w:rPr>
        <w:t>4</w:t>
      </w:r>
      <w:r w:rsidRPr="00F17758">
        <w:fldChar w:fldCharType="end"/>
      </w:r>
    </w:p>
    <w:p w:rsidRPr="00F17758" w:rsidR="00464E62" w:rsidRDefault="00464E62" w14:paraId="172020E6" w14:textId="77777777">
      <w:pPr>
        <w:pStyle w:val="TOC1"/>
        <w:tabs>
          <w:tab w:val="left" w:pos="432"/>
        </w:tabs>
        <w:rPr>
          <w:sz w:val="24"/>
          <w:szCs w:val="24"/>
        </w:rPr>
      </w:pPr>
      <w:r w:rsidRPr="00F17758">
        <w:rPr>
          <w:szCs w:val="24"/>
        </w:rPr>
        <w:t>2.</w:t>
      </w:r>
      <w:r w:rsidRPr="00F17758">
        <w:rPr>
          <w:sz w:val="24"/>
          <w:szCs w:val="24"/>
        </w:rPr>
        <w:tab/>
      </w:r>
      <w:r w:rsidRPr="00F17758">
        <w:rPr>
          <w:szCs w:val="24"/>
        </w:rPr>
        <w:t>Overall Description</w:t>
      </w:r>
      <w:r w:rsidRPr="00F17758">
        <w:tab/>
      </w:r>
      <w:r w:rsidRPr="00F17758">
        <w:fldChar w:fldCharType="begin"/>
      </w:r>
      <w:r w:rsidRPr="00F17758">
        <w:instrText xml:space="preserve"> PAGEREF _Toc5537893 \h </w:instrText>
      </w:r>
      <w:r w:rsidRPr="00F17758">
        <w:fldChar w:fldCharType="separate"/>
      </w:r>
      <w:r w:rsidR="00F17758">
        <w:rPr>
          <w:noProof/>
        </w:rPr>
        <w:t>5</w:t>
      </w:r>
      <w:r w:rsidRPr="00F17758">
        <w:fldChar w:fldCharType="end"/>
      </w:r>
    </w:p>
    <w:p w:rsidRPr="00F17758" w:rsidR="00464E62" w:rsidRDefault="00464E62" w14:paraId="469AE5DB" w14:textId="77777777">
      <w:pPr>
        <w:pStyle w:val="TOC2"/>
        <w:tabs>
          <w:tab w:val="left" w:pos="1000"/>
        </w:tabs>
        <w:rPr>
          <w:sz w:val="24"/>
          <w:szCs w:val="24"/>
        </w:rPr>
      </w:pPr>
      <w:r w:rsidRPr="00F17758">
        <w:t>2.1</w:t>
      </w:r>
      <w:r w:rsidRPr="00F17758">
        <w:rPr>
          <w:sz w:val="24"/>
          <w:szCs w:val="24"/>
        </w:rPr>
        <w:tab/>
      </w:r>
      <w:r w:rsidRPr="00F17758">
        <w:t>Product perspective</w:t>
      </w:r>
      <w:r w:rsidRPr="00F17758">
        <w:tab/>
      </w:r>
      <w:r w:rsidRPr="00F17758">
        <w:fldChar w:fldCharType="begin"/>
      </w:r>
      <w:r w:rsidRPr="00F17758">
        <w:instrText xml:space="preserve"> PAGEREF _Toc5537894 \h </w:instrText>
      </w:r>
      <w:r w:rsidRPr="00F17758">
        <w:fldChar w:fldCharType="separate"/>
      </w:r>
      <w:r w:rsidR="00F17758">
        <w:rPr>
          <w:noProof/>
        </w:rPr>
        <w:t>5</w:t>
      </w:r>
      <w:r w:rsidRPr="00F17758">
        <w:fldChar w:fldCharType="end"/>
      </w:r>
    </w:p>
    <w:p w:rsidRPr="00F17758" w:rsidR="00464E62" w:rsidRDefault="00464E62" w14:paraId="3F70D548" w14:textId="77777777">
      <w:pPr>
        <w:pStyle w:val="TOC3"/>
        <w:tabs>
          <w:tab w:val="left" w:pos="1600"/>
        </w:tabs>
        <w:rPr>
          <w:sz w:val="24"/>
          <w:szCs w:val="24"/>
        </w:rPr>
      </w:pPr>
      <w:r w:rsidRPr="00F17758">
        <w:t>2.1.1</w:t>
      </w:r>
      <w:r w:rsidRPr="00F17758">
        <w:rPr>
          <w:sz w:val="24"/>
          <w:szCs w:val="24"/>
        </w:rPr>
        <w:tab/>
      </w:r>
      <w:r w:rsidRPr="00F17758">
        <w:t xml:space="preserve">System </w:t>
      </w:r>
      <w:r w:rsidRPr="00F17758" w:rsidR="00F17758">
        <w:t>Interfaces</w:t>
      </w:r>
      <w:r w:rsidRPr="00F17758">
        <w:tab/>
      </w:r>
      <w:r w:rsidRPr="00F17758">
        <w:fldChar w:fldCharType="begin"/>
      </w:r>
      <w:r w:rsidRPr="00F17758">
        <w:instrText xml:space="preserve"> PAGEREF _Toc5537895 \h </w:instrText>
      </w:r>
      <w:r w:rsidRPr="00F17758">
        <w:fldChar w:fldCharType="separate"/>
      </w:r>
      <w:r w:rsidR="00F17758">
        <w:rPr>
          <w:noProof/>
        </w:rPr>
        <w:t>5</w:t>
      </w:r>
      <w:r w:rsidRPr="00F17758">
        <w:fldChar w:fldCharType="end"/>
      </w:r>
    </w:p>
    <w:p w:rsidRPr="00F17758" w:rsidR="00464E62" w:rsidRDefault="00464E62" w14:paraId="66B2F303" w14:textId="77777777">
      <w:pPr>
        <w:pStyle w:val="TOC3"/>
        <w:tabs>
          <w:tab w:val="left" w:pos="1600"/>
        </w:tabs>
        <w:rPr>
          <w:sz w:val="24"/>
          <w:szCs w:val="24"/>
        </w:rPr>
      </w:pPr>
      <w:r w:rsidRPr="00F17758">
        <w:t>2.1.2</w:t>
      </w:r>
      <w:r w:rsidRPr="00F17758">
        <w:rPr>
          <w:sz w:val="24"/>
          <w:szCs w:val="24"/>
        </w:rPr>
        <w:tab/>
      </w:r>
      <w:r w:rsidRPr="00F17758">
        <w:t>User Interfaces</w:t>
      </w:r>
      <w:r w:rsidRPr="00F17758">
        <w:tab/>
      </w:r>
      <w:r w:rsidRPr="00F17758">
        <w:fldChar w:fldCharType="begin"/>
      </w:r>
      <w:r w:rsidRPr="00F17758">
        <w:instrText xml:space="preserve"> PAGEREF _Toc5537896 \h </w:instrText>
      </w:r>
      <w:r w:rsidRPr="00F17758">
        <w:fldChar w:fldCharType="separate"/>
      </w:r>
      <w:r w:rsidR="00F17758">
        <w:rPr>
          <w:noProof/>
        </w:rPr>
        <w:t>5</w:t>
      </w:r>
      <w:r w:rsidRPr="00F17758">
        <w:fldChar w:fldCharType="end"/>
      </w:r>
    </w:p>
    <w:p w:rsidRPr="00F17758" w:rsidR="00464E62" w:rsidRDefault="00464E62" w14:paraId="7A219B58" w14:textId="77777777">
      <w:pPr>
        <w:pStyle w:val="TOC3"/>
        <w:tabs>
          <w:tab w:val="left" w:pos="1600"/>
        </w:tabs>
        <w:rPr>
          <w:sz w:val="24"/>
          <w:szCs w:val="24"/>
        </w:rPr>
      </w:pPr>
      <w:r w:rsidRPr="00F17758">
        <w:t>2.1.3</w:t>
      </w:r>
      <w:r w:rsidRPr="00F17758">
        <w:rPr>
          <w:sz w:val="24"/>
          <w:szCs w:val="24"/>
        </w:rPr>
        <w:tab/>
      </w:r>
      <w:r w:rsidRPr="00F17758">
        <w:t>Hardware Interfaces</w:t>
      </w:r>
      <w:r w:rsidRPr="00F17758">
        <w:tab/>
      </w:r>
      <w:r w:rsidRPr="00F17758">
        <w:fldChar w:fldCharType="begin"/>
      </w:r>
      <w:r w:rsidRPr="00F17758">
        <w:instrText xml:space="preserve"> PAGEREF _Toc5537897 \h </w:instrText>
      </w:r>
      <w:r w:rsidRPr="00F17758">
        <w:fldChar w:fldCharType="separate"/>
      </w:r>
      <w:r w:rsidR="00F17758">
        <w:rPr>
          <w:noProof/>
        </w:rPr>
        <w:t>5</w:t>
      </w:r>
      <w:r w:rsidRPr="00F17758">
        <w:fldChar w:fldCharType="end"/>
      </w:r>
    </w:p>
    <w:p w:rsidRPr="00F17758" w:rsidR="00464E62" w:rsidRDefault="00464E62" w14:paraId="76517654" w14:textId="77777777">
      <w:pPr>
        <w:pStyle w:val="TOC3"/>
        <w:tabs>
          <w:tab w:val="left" w:pos="1600"/>
        </w:tabs>
        <w:rPr>
          <w:sz w:val="24"/>
          <w:szCs w:val="24"/>
        </w:rPr>
      </w:pPr>
      <w:r w:rsidRPr="00F17758">
        <w:t>2.1.4</w:t>
      </w:r>
      <w:r w:rsidRPr="00F17758">
        <w:rPr>
          <w:sz w:val="24"/>
          <w:szCs w:val="24"/>
        </w:rPr>
        <w:tab/>
      </w:r>
      <w:r w:rsidRPr="00F17758">
        <w:t>Software Interfaces</w:t>
      </w:r>
      <w:r w:rsidRPr="00F17758">
        <w:tab/>
      </w:r>
      <w:r w:rsidRPr="00F17758">
        <w:fldChar w:fldCharType="begin"/>
      </w:r>
      <w:r w:rsidRPr="00F17758">
        <w:instrText xml:space="preserve"> PAGEREF _Toc5537898 \h </w:instrText>
      </w:r>
      <w:r w:rsidRPr="00F17758">
        <w:fldChar w:fldCharType="separate"/>
      </w:r>
      <w:r w:rsidR="00F17758">
        <w:rPr>
          <w:noProof/>
        </w:rPr>
        <w:t>5</w:t>
      </w:r>
      <w:r w:rsidRPr="00F17758">
        <w:fldChar w:fldCharType="end"/>
      </w:r>
    </w:p>
    <w:p w:rsidRPr="00F17758" w:rsidR="00464E62" w:rsidRDefault="00464E62" w14:paraId="2E355BFE" w14:textId="77777777">
      <w:pPr>
        <w:pStyle w:val="TOC3"/>
        <w:tabs>
          <w:tab w:val="left" w:pos="1600"/>
        </w:tabs>
        <w:rPr>
          <w:sz w:val="24"/>
          <w:szCs w:val="24"/>
        </w:rPr>
      </w:pPr>
      <w:r w:rsidRPr="00F17758">
        <w:t>2.1.5</w:t>
      </w:r>
      <w:r w:rsidRPr="00F17758">
        <w:rPr>
          <w:sz w:val="24"/>
          <w:szCs w:val="24"/>
        </w:rPr>
        <w:tab/>
      </w:r>
      <w:r w:rsidRPr="00F17758">
        <w:t>Communication Interfaces</w:t>
      </w:r>
      <w:r w:rsidRPr="00F17758">
        <w:tab/>
      </w:r>
      <w:r w:rsidRPr="00F17758">
        <w:fldChar w:fldCharType="begin"/>
      </w:r>
      <w:r w:rsidRPr="00F17758">
        <w:instrText xml:space="preserve"> PAGEREF _Toc5537899 \h </w:instrText>
      </w:r>
      <w:r w:rsidRPr="00F17758">
        <w:fldChar w:fldCharType="separate"/>
      </w:r>
      <w:r w:rsidR="00F17758">
        <w:rPr>
          <w:noProof/>
        </w:rPr>
        <w:t>5</w:t>
      </w:r>
      <w:r w:rsidRPr="00F17758">
        <w:fldChar w:fldCharType="end"/>
      </w:r>
    </w:p>
    <w:p w:rsidRPr="00F17758" w:rsidR="00464E62" w:rsidRDefault="00464E62" w14:paraId="5016F344" w14:textId="77777777">
      <w:pPr>
        <w:pStyle w:val="TOC3"/>
        <w:tabs>
          <w:tab w:val="left" w:pos="1600"/>
        </w:tabs>
        <w:rPr>
          <w:sz w:val="24"/>
          <w:szCs w:val="24"/>
        </w:rPr>
      </w:pPr>
      <w:r w:rsidRPr="00F17758">
        <w:t>2.1.6</w:t>
      </w:r>
      <w:r w:rsidRPr="00F17758">
        <w:rPr>
          <w:sz w:val="24"/>
          <w:szCs w:val="24"/>
        </w:rPr>
        <w:tab/>
      </w:r>
      <w:r w:rsidRPr="00F17758">
        <w:t>Memory Constraints</w:t>
      </w:r>
      <w:r w:rsidRPr="00F17758">
        <w:tab/>
      </w:r>
      <w:r w:rsidRPr="00F17758">
        <w:fldChar w:fldCharType="begin"/>
      </w:r>
      <w:r w:rsidRPr="00F17758">
        <w:instrText xml:space="preserve"> PAGEREF _Toc5537900 \h </w:instrText>
      </w:r>
      <w:r w:rsidRPr="00F17758">
        <w:fldChar w:fldCharType="separate"/>
      </w:r>
      <w:r w:rsidR="00F17758">
        <w:rPr>
          <w:noProof/>
        </w:rPr>
        <w:t>5</w:t>
      </w:r>
      <w:r w:rsidRPr="00F17758">
        <w:fldChar w:fldCharType="end"/>
      </w:r>
    </w:p>
    <w:p w:rsidRPr="00F17758" w:rsidR="00464E62" w:rsidRDefault="00464E62" w14:paraId="1B7F694C" w14:textId="77777777">
      <w:pPr>
        <w:pStyle w:val="TOC3"/>
        <w:tabs>
          <w:tab w:val="left" w:pos="1600"/>
        </w:tabs>
        <w:rPr>
          <w:sz w:val="24"/>
          <w:szCs w:val="24"/>
        </w:rPr>
      </w:pPr>
      <w:r w:rsidRPr="00F17758">
        <w:t>2.1.7</w:t>
      </w:r>
      <w:r w:rsidRPr="00F17758">
        <w:rPr>
          <w:sz w:val="24"/>
          <w:szCs w:val="24"/>
        </w:rPr>
        <w:tab/>
      </w:r>
      <w:r w:rsidRPr="00F17758">
        <w:t>Operations</w:t>
      </w:r>
      <w:r w:rsidRPr="00F17758">
        <w:tab/>
      </w:r>
      <w:r w:rsidRPr="00F17758">
        <w:fldChar w:fldCharType="begin"/>
      </w:r>
      <w:r w:rsidRPr="00F17758">
        <w:instrText xml:space="preserve"> PAGEREF _Toc5537901 \h </w:instrText>
      </w:r>
      <w:r w:rsidRPr="00F17758">
        <w:fldChar w:fldCharType="separate"/>
      </w:r>
      <w:r w:rsidR="00F17758">
        <w:rPr>
          <w:noProof/>
        </w:rPr>
        <w:t>5</w:t>
      </w:r>
      <w:r w:rsidRPr="00F17758">
        <w:fldChar w:fldCharType="end"/>
      </w:r>
    </w:p>
    <w:p w:rsidRPr="00F17758" w:rsidR="00464E62" w:rsidRDefault="00464E62" w14:paraId="01F74A2D" w14:textId="77777777">
      <w:pPr>
        <w:pStyle w:val="TOC2"/>
        <w:tabs>
          <w:tab w:val="left" w:pos="1000"/>
        </w:tabs>
        <w:rPr>
          <w:sz w:val="24"/>
          <w:szCs w:val="24"/>
        </w:rPr>
      </w:pPr>
      <w:r w:rsidRPr="00F17758">
        <w:t>2.2</w:t>
      </w:r>
      <w:r w:rsidRPr="00F17758">
        <w:rPr>
          <w:sz w:val="24"/>
          <w:szCs w:val="24"/>
        </w:rPr>
        <w:tab/>
      </w:r>
      <w:r w:rsidRPr="00F17758">
        <w:t>Product functions</w:t>
      </w:r>
      <w:r w:rsidRPr="00F17758">
        <w:tab/>
      </w:r>
      <w:r w:rsidRPr="00F17758">
        <w:fldChar w:fldCharType="begin"/>
      </w:r>
      <w:r w:rsidRPr="00F17758">
        <w:instrText xml:space="preserve"> PAGEREF _Toc5537902 \h </w:instrText>
      </w:r>
      <w:r w:rsidRPr="00F17758">
        <w:fldChar w:fldCharType="separate"/>
      </w:r>
      <w:r w:rsidR="00F17758">
        <w:rPr>
          <w:noProof/>
        </w:rPr>
        <w:t>5</w:t>
      </w:r>
      <w:r w:rsidRPr="00F17758">
        <w:fldChar w:fldCharType="end"/>
      </w:r>
    </w:p>
    <w:p w:rsidRPr="00F17758" w:rsidR="00464E62" w:rsidRDefault="00464E62" w14:paraId="06E5515B" w14:textId="77777777">
      <w:pPr>
        <w:pStyle w:val="TOC2"/>
        <w:tabs>
          <w:tab w:val="left" w:pos="1000"/>
        </w:tabs>
        <w:rPr>
          <w:sz w:val="24"/>
          <w:szCs w:val="24"/>
        </w:rPr>
      </w:pPr>
      <w:r w:rsidRPr="00F17758">
        <w:t>2.3</w:t>
      </w:r>
      <w:r w:rsidRPr="00F17758">
        <w:rPr>
          <w:sz w:val="24"/>
          <w:szCs w:val="24"/>
        </w:rPr>
        <w:tab/>
      </w:r>
      <w:r w:rsidRPr="00F17758">
        <w:t>User characteristics</w:t>
      </w:r>
      <w:r w:rsidRPr="00F17758">
        <w:tab/>
      </w:r>
      <w:r w:rsidRPr="00F17758">
        <w:fldChar w:fldCharType="begin"/>
      </w:r>
      <w:r w:rsidRPr="00F17758">
        <w:instrText xml:space="preserve"> PAGEREF _Toc5537903 \h </w:instrText>
      </w:r>
      <w:r w:rsidRPr="00F17758">
        <w:fldChar w:fldCharType="separate"/>
      </w:r>
      <w:r w:rsidR="00F17758">
        <w:rPr>
          <w:noProof/>
        </w:rPr>
        <w:t>5</w:t>
      </w:r>
      <w:r w:rsidRPr="00F17758">
        <w:fldChar w:fldCharType="end"/>
      </w:r>
    </w:p>
    <w:p w:rsidRPr="00F17758" w:rsidR="00464E62" w:rsidRDefault="00464E62" w14:paraId="266EBB99" w14:textId="77777777">
      <w:pPr>
        <w:pStyle w:val="TOC2"/>
        <w:tabs>
          <w:tab w:val="left" w:pos="1000"/>
        </w:tabs>
        <w:rPr>
          <w:sz w:val="24"/>
          <w:szCs w:val="24"/>
        </w:rPr>
      </w:pPr>
      <w:r w:rsidRPr="00F17758">
        <w:t>2.4</w:t>
      </w:r>
      <w:r w:rsidRPr="00F17758">
        <w:rPr>
          <w:sz w:val="24"/>
          <w:szCs w:val="24"/>
        </w:rPr>
        <w:tab/>
      </w:r>
      <w:r w:rsidRPr="00F17758">
        <w:t>Constraints</w:t>
      </w:r>
      <w:r w:rsidRPr="00F17758">
        <w:tab/>
      </w:r>
      <w:r w:rsidRPr="00F17758">
        <w:fldChar w:fldCharType="begin"/>
      </w:r>
      <w:r w:rsidRPr="00F17758">
        <w:instrText xml:space="preserve"> PAGEREF _Toc5537904 \h </w:instrText>
      </w:r>
      <w:r w:rsidRPr="00F17758">
        <w:fldChar w:fldCharType="separate"/>
      </w:r>
      <w:r w:rsidR="00F17758">
        <w:rPr>
          <w:noProof/>
        </w:rPr>
        <w:t>5</w:t>
      </w:r>
      <w:r w:rsidRPr="00F17758">
        <w:fldChar w:fldCharType="end"/>
      </w:r>
    </w:p>
    <w:p w:rsidRPr="00F17758" w:rsidR="00464E62" w:rsidRDefault="00464E62" w14:paraId="011F9526" w14:textId="77777777">
      <w:pPr>
        <w:pStyle w:val="TOC2"/>
        <w:tabs>
          <w:tab w:val="left" w:pos="1000"/>
        </w:tabs>
        <w:rPr>
          <w:sz w:val="24"/>
          <w:szCs w:val="24"/>
        </w:rPr>
      </w:pPr>
      <w:r w:rsidRPr="00F17758">
        <w:t>2.5</w:t>
      </w:r>
      <w:r w:rsidRPr="00F17758">
        <w:rPr>
          <w:sz w:val="24"/>
          <w:szCs w:val="24"/>
        </w:rPr>
        <w:tab/>
      </w:r>
      <w:r w:rsidRPr="00F17758">
        <w:t>Assumptions and dependencies</w:t>
      </w:r>
      <w:r w:rsidRPr="00F17758">
        <w:tab/>
      </w:r>
      <w:r w:rsidRPr="00F17758">
        <w:fldChar w:fldCharType="begin"/>
      </w:r>
      <w:r w:rsidRPr="00F17758">
        <w:instrText xml:space="preserve"> PAGEREF _Toc5537905 \h </w:instrText>
      </w:r>
      <w:r w:rsidRPr="00F17758">
        <w:fldChar w:fldCharType="separate"/>
      </w:r>
      <w:r w:rsidR="00F17758">
        <w:rPr>
          <w:noProof/>
        </w:rPr>
        <w:t>5</w:t>
      </w:r>
      <w:r w:rsidRPr="00F17758">
        <w:fldChar w:fldCharType="end"/>
      </w:r>
    </w:p>
    <w:p w:rsidRPr="00F17758" w:rsidR="00464E62" w:rsidRDefault="00464E62" w14:paraId="33A97C5A" w14:textId="77777777">
      <w:pPr>
        <w:pStyle w:val="TOC2"/>
        <w:tabs>
          <w:tab w:val="left" w:pos="1000"/>
        </w:tabs>
        <w:rPr>
          <w:sz w:val="24"/>
          <w:szCs w:val="24"/>
        </w:rPr>
      </w:pPr>
      <w:r w:rsidRPr="00F17758">
        <w:t>2.6</w:t>
      </w:r>
      <w:r w:rsidRPr="00F17758">
        <w:rPr>
          <w:sz w:val="24"/>
          <w:szCs w:val="24"/>
        </w:rPr>
        <w:tab/>
      </w:r>
      <w:r w:rsidRPr="00F17758">
        <w:t>Requirements subsets</w:t>
      </w:r>
      <w:r w:rsidRPr="00F17758">
        <w:tab/>
      </w:r>
      <w:r w:rsidRPr="00F17758">
        <w:fldChar w:fldCharType="begin"/>
      </w:r>
      <w:r w:rsidRPr="00F17758">
        <w:instrText xml:space="preserve"> PAGEREF _Toc5537906 \h </w:instrText>
      </w:r>
      <w:r w:rsidRPr="00F17758">
        <w:fldChar w:fldCharType="separate"/>
      </w:r>
      <w:r w:rsidR="00F17758">
        <w:rPr>
          <w:noProof/>
        </w:rPr>
        <w:t>5</w:t>
      </w:r>
      <w:r w:rsidRPr="00F17758">
        <w:fldChar w:fldCharType="end"/>
      </w:r>
    </w:p>
    <w:p w:rsidRPr="00F17758" w:rsidR="00464E62" w:rsidRDefault="00464E62" w14:paraId="08146AF8" w14:textId="77777777">
      <w:pPr>
        <w:pStyle w:val="TOC1"/>
        <w:tabs>
          <w:tab w:val="left" w:pos="432"/>
        </w:tabs>
        <w:rPr>
          <w:sz w:val="24"/>
          <w:szCs w:val="24"/>
        </w:rPr>
      </w:pPr>
      <w:r w:rsidRPr="00F17758">
        <w:rPr>
          <w:szCs w:val="24"/>
        </w:rPr>
        <w:t>3.</w:t>
      </w:r>
      <w:r w:rsidRPr="00F17758">
        <w:rPr>
          <w:sz w:val="24"/>
          <w:szCs w:val="24"/>
        </w:rPr>
        <w:tab/>
      </w:r>
      <w:r w:rsidRPr="00F17758">
        <w:rPr>
          <w:szCs w:val="24"/>
        </w:rPr>
        <w:t>Specific Requirements</w:t>
      </w:r>
      <w:r w:rsidRPr="00F17758">
        <w:tab/>
      </w:r>
      <w:r w:rsidRPr="00F17758">
        <w:fldChar w:fldCharType="begin"/>
      </w:r>
      <w:r w:rsidRPr="00F17758">
        <w:instrText xml:space="preserve"> PAGEREF _Toc5537907 \h </w:instrText>
      </w:r>
      <w:r w:rsidRPr="00F17758">
        <w:fldChar w:fldCharType="separate"/>
      </w:r>
      <w:r w:rsidR="00F17758">
        <w:rPr>
          <w:noProof/>
        </w:rPr>
        <w:t>5</w:t>
      </w:r>
      <w:r w:rsidRPr="00F17758">
        <w:fldChar w:fldCharType="end"/>
      </w:r>
    </w:p>
    <w:p w:rsidRPr="00F17758" w:rsidR="00464E62" w:rsidRDefault="00464E62" w14:paraId="12586066" w14:textId="77777777">
      <w:pPr>
        <w:pStyle w:val="TOC2"/>
        <w:tabs>
          <w:tab w:val="left" w:pos="1000"/>
        </w:tabs>
        <w:rPr>
          <w:sz w:val="24"/>
          <w:szCs w:val="24"/>
        </w:rPr>
      </w:pPr>
      <w:r w:rsidRPr="00F17758">
        <w:t>3.1</w:t>
      </w:r>
      <w:r w:rsidRPr="00F17758">
        <w:rPr>
          <w:sz w:val="24"/>
          <w:szCs w:val="24"/>
        </w:rPr>
        <w:tab/>
      </w:r>
      <w:r w:rsidRPr="00F17758">
        <w:t>Functionality</w:t>
      </w:r>
      <w:r w:rsidRPr="00F17758">
        <w:tab/>
      </w:r>
      <w:r w:rsidRPr="00F17758">
        <w:fldChar w:fldCharType="begin"/>
      </w:r>
      <w:r w:rsidRPr="00F17758">
        <w:instrText xml:space="preserve"> PAGEREF _Toc5537908 \h </w:instrText>
      </w:r>
      <w:r w:rsidRPr="00F17758">
        <w:fldChar w:fldCharType="separate"/>
      </w:r>
      <w:r w:rsidR="00F17758">
        <w:rPr>
          <w:noProof/>
        </w:rPr>
        <w:t>5</w:t>
      </w:r>
      <w:r w:rsidRPr="00F17758">
        <w:fldChar w:fldCharType="end"/>
      </w:r>
    </w:p>
    <w:p w:rsidRPr="00F17758" w:rsidR="00464E62" w:rsidRDefault="00464E62" w14:paraId="6376D449" w14:textId="77777777">
      <w:pPr>
        <w:pStyle w:val="TOC3"/>
        <w:tabs>
          <w:tab w:val="left" w:pos="1600"/>
        </w:tabs>
        <w:rPr>
          <w:sz w:val="24"/>
          <w:szCs w:val="24"/>
        </w:rPr>
      </w:pPr>
      <w:r w:rsidRPr="00F17758">
        <w:t>3.1.1</w:t>
      </w:r>
      <w:r w:rsidRPr="00F17758">
        <w:rPr>
          <w:sz w:val="24"/>
          <w:szCs w:val="24"/>
        </w:rPr>
        <w:tab/>
      </w:r>
      <w:r w:rsidRPr="00F17758">
        <w:t>&lt;Functional Requirement One&gt;</w:t>
      </w:r>
      <w:r w:rsidRPr="00F17758">
        <w:tab/>
      </w:r>
      <w:r w:rsidRPr="00F17758">
        <w:fldChar w:fldCharType="begin"/>
      </w:r>
      <w:r w:rsidRPr="00F17758">
        <w:instrText xml:space="preserve"> PAGEREF _Toc5537909 \h </w:instrText>
      </w:r>
      <w:r w:rsidRPr="00F17758">
        <w:fldChar w:fldCharType="separate"/>
      </w:r>
      <w:r w:rsidR="00F17758">
        <w:rPr>
          <w:noProof/>
        </w:rPr>
        <w:t>6</w:t>
      </w:r>
      <w:r w:rsidRPr="00F17758">
        <w:fldChar w:fldCharType="end"/>
      </w:r>
    </w:p>
    <w:p w:rsidRPr="00F17758" w:rsidR="00464E62" w:rsidRDefault="00464E62" w14:paraId="60BAED4D" w14:textId="77777777">
      <w:pPr>
        <w:pStyle w:val="TOC2"/>
        <w:tabs>
          <w:tab w:val="left" w:pos="1000"/>
        </w:tabs>
        <w:rPr>
          <w:sz w:val="24"/>
          <w:szCs w:val="24"/>
        </w:rPr>
      </w:pPr>
      <w:r w:rsidRPr="00F17758">
        <w:t>3.2</w:t>
      </w:r>
      <w:r w:rsidRPr="00F17758">
        <w:rPr>
          <w:sz w:val="24"/>
          <w:szCs w:val="24"/>
        </w:rPr>
        <w:tab/>
      </w:r>
      <w:r w:rsidRPr="00F17758">
        <w:t>Use-Case Specifications</w:t>
      </w:r>
      <w:r w:rsidRPr="00F17758">
        <w:tab/>
      </w:r>
      <w:r w:rsidRPr="00F17758">
        <w:fldChar w:fldCharType="begin"/>
      </w:r>
      <w:r w:rsidRPr="00F17758">
        <w:instrText xml:space="preserve"> PAGEREF _Toc5537910 \h </w:instrText>
      </w:r>
      <w:r w:rsidRPr="00F17758">
        <w:fldChar w:fldCharType="separate"/>
      </w:r>
      <w:r w:rsidR="00F17758">
        <w:rPr>
          <w:noProof/>
        </w:rPr>
        <w:t>6</w:t>
      </w:r>
      <w:r w:rsidRPr="00F17758">
        <w:fldChar w:fldCharType="end"/>
      </w:r>
    </w:p>
    <w:p w:rsidRPr="00F17758" w:rsidR="00464E62" w:rsidRDefault="00464E62" w14:paraId="7E2E9BAE" w14:textId="77777777">
      <w:pPr>
        <w:pStyle w:val="TOC2"/>
        <w:tabs>
          <w:tab w:val="left" w:pos="1000"/>
        </w:tabs>
        <w:rPr>
          <w:sz w:val="24"/>
          <w:szCs w:val="24"/>
        </w:rPr>
      </w:pPr>
      <w:r w:rsidR="08AA6702">
        <w:rPr/>
        <w:t>3.3</w:t>
      </w:r>
      <w:r>
        <w:tab/>
      </w:r>
      <w:r w:rsidR="08AA6702">
        <w:rPr/>
        <w:t>Supplementary Requirements</w:t>
      </w:r>
      <w:r>
        <w:tab/>
      </w:r>
      <w:r w:rsidRPr="08AA6702" w:rsidR="08AA6702">
        <w:rPr>
          <w:noProof/>
        </w:rPr>
        <w:t>6</w:t>
      </w:r>
    </w:p>
    <w:p w:rsidRPr="00F17758" w:rsidR="00464E62" w:rsidRDefault="00464E62" w14:paraId="5D1753F3" w14:textId="77777777">
      <w:pPr>
        <w:pStyle w:val="TOC1"/>
        <w:tabs>
          <w:tab w:val="left" w:pos="432"/>
        </w:tabs>
        <w:rPr>
          <w:sz w:val="24"/>
          <w:szCs w:val="24"/>
        </w:rPr>
      </w:pPr>
      <w:r w:rsidRPr="00F17758">
        <w:rPr>
          <w:szCs w:val="24"/>
        </w:rPr>
        <w:t>4.</w:t>
      </w:r>
      <w:r w:rsidRPr="00F17758">
        <w:rPr>
          <w:sz w:val="24"/>
          <w:szCs w:val="24"/>
        </w:rPr>
        <w:tab/>
      </w:r>
      <w:r w:rsidRPr="00F17758">
        <w:rPr>
          <w:szCs w:val="24"/>
        </w:rPr>
        <w:t xml:space="preserve">Classification of </w:t>
      </w:r>
      <w:r w:rsidRPr="00F17758" w:rsidR="00F17758">
        <w:rPr>
          <w:szCs w:val="24"/>
        </w:rPr>
        <w:t>Functional</w:t>
      </w:r>
      <w:r w:rsidRPr="00F17758">
        <w:rPr>
          <w:szCs w:val="24"/>
        </w:rPr>
        <w:t xml:space="preserve"> Requirements</w:t>
      </w:r>
      <w:r w:rsidRPr="00F17758">
        <w:tab/>
      </w:r>
      <w:r w:rsidRPr="00F17758">
        <w:fldChar w:fldCharType="begin"/>
      </w:r>
      <w:r w:rsidRPr="00F17758">
        <w:instrText xml:space="preserve"> PAGEREF _Toc5537912 \h </w:instrText>
      </w:r>
      <w:r w:rsidRPr="00F17758">
        <w:fldChar w:fldCharType="separate"/>
      </w:r>
      <w:r w:rsidR="00F17758">
        <w:rPr>
          <w:noProof/>
        </w:rPr>
        <w:t>6</w:t>
      </w:r>
      <w:r w:rsidRPr="00F17758">
        <w:fldChar w:fldCharType="end"/>
      </w:r>
    </w:p>
    <w:p w:rsidR="00464E62" w:rsidRDefault="00464E62" w14:paraId="62FC874A" w14:textId="4088C400">
      <w:pPr>
        <w:pStyle w:val="TOC1"/>
        <w:tabs>
          <w:tab w:val="left" w:pos="432"/>
        </w:tabs>
      </w:pPr>
      <w:r w:rsidR="08AA6702">
        <w:rPr/>
        <w:t>5.</w:t>
      </w:r>
      <w:r>
        <w:tab/>
      </w:r>
      <w:r w:rsidR="08AA6702">
        <w:rPr/>
        <w:t>Appendices</w:t>
      </w:r>
      <w:r>
        <w:tab/>
      </w:r>
      <w:r w:rsidRPr="08AA6702" w:rsidR="08AA6702">
        <w:rPr>
          <w:noProof/>
        </w:rPr>
        <w:t>6</w:t>
      </w:r>
    </w:p>
    <w:p w:rsidR="003417BF" w:rsidP="003417BF" w:rsidRDefault="003417BF" w14:paraId="76C66835" w14:textId="77777777"/>
    <w:p w:rsidRPr="00F17758" w:rsidR="00464E62" w:rsidRDefault="00464E62" w14:paraId="0CDEFEF2" w14:textId="77777777">
      <w:pPr>
        <w:pStyle w:val="Title"/>
      </w:pPr>
      <w:r w:rsidRPr="00F17758">
        <w:fldChar w:fldCharType="end"/>
      </w:r>
      <w:r w:rsidRPr="00F17758">
        <w:br w:type="page"/>
      </w:r>
      <w:r>
        <w:fldChar w:fldCharType="begin"/>
      </w:r>
      <w:r>
        <w:instrText> TITLE  \* MERGEFORMAT </w:instrText>
      </w:r>
      <w:r>
        <w:fldChar w:fldCharType="separate"/>
      </w:r>
      <w:r w:rsidR="002D3F44">
        <w:t>Software Requirements Specifications</w:t>
      </w:r>
      <w:r>
        <w:fldChar w:fldCharType="end"/>
      </w:r>
      <w:r w:rsidRPr="00F17758">
        <w:t xml:space="preserve"> </w:t>
      </w:r>
    </w:p>
    <w:p w:rsidRPr="00F17758" w:rsidR="00464E62" w:rsidRDefault="00464E62" w14:paraId="61E75451" w14:textId="77777777">
      <w:pPr>
        <w:pStyle w:val="Heading1"/>
        <w:rPr/>
      </w:pPr>
      <w:bookmarkStart w:name="_Toc5537887" w:id="0"/>
      <w:r w:rsidR="08AA6702">
        <w:rPr/>
        <w:t>Introduction</w:t>
      </w:r>
      <w:bookmarkEnd w:id="0"/>
    </w:p>
    <w:p w:rsidR="08AA6702" w:rsidP="08AA6702" w:rsidRDefault="08AA6702" w14:paraId="56465515" w14:textId="7308BF6B">
      <w:pPr>
        <w:pStyle w:val="BodyText"/>
        <w:ind w:firstLine="720"/>
      </w:pPr>
      <w:r w:rsidR="08AA6702">
        <w:rPr/>
        <w:t xml:space="preserve">This document is an outlining of the project which can be used as an outlining. A guide for the development of the code, either by a small group of developers or the whole team. In this document, you can look back on what the </w:t>
      </w:r>
      <w:r w:rsidR="08AA6702">
        <w:rPr/>
        <w:t>overall</w:t>
      </w:r>
      <w:r w:rsidR="08AA6702">
        <w:rPr/>
        <w:t xml:space="preserve"> goal is for the project, alongside describing how the software should work and how the consumer can expect to interact with the product. The function and description of how the project should work is the overall point of this document.</w:t>
      </w:r>
    </w:p>
    <w:p w:rsidR="08AA6702" w:rsidP="08AA6702" w:rsidRDefault="08AA6702" w14:paraId="152D3862" w14:textId="4132C9D2">
      <w:pPr>
        <w:pStyle w:val="BodyText"/>
        <w:ind w:firstLine="720"/>
      </w:pPr>
    </w:p>
    <w:p w:rsidRPr="00F17758" w:rsidR="00464E62" w:rsidRDefault="00464E62" w14:paraId="42922F54" w14:textId="77777777">
      <w:pPr>
        <w:pStyle w:val="Heading2"/>
        <w:rPr/>
      </w:pPr>
      <w:bookmarkStart w:name="_Toc5537888" w:id="1"/>
      <w:r w:rsidR="08AA6702">
        <w:rPr/>
        <w:t>Purpose</w:t>
      </w:r>
      <w:bookmarkEnd w:id="1"/>
    </w:p>
    <w:p w:rsidR="08AA6702" w:rsidP="08AA6702" w:rsidRDefault="08AA6702" w14:paraId="2B22F1E9" w14:textId="7142E020">
      <w:pPr>
        <w:pStyle w:val="BodyText"/>
        <w:ind w:firstLine="720"/>
      </w:pPr>
      <w:r w:rsidR="08AA6702">
        <w:rPr/>
        <w:t>The purpose the project is to create a working math problem solver, which can take in math problems and interpret what the problems symbols and characters are then use the proper order to solve it in. So, it should be able to read a math problem like (5+5)-7 * 5 and be able to simplify it down to 10 – 35 then -25. Showing that it uses PEMDAS and understands the order of operations. Design constraints are very light as they must be made in C or in C++ and no other language. It also should be able to handle, and symbols required by the rubric and longer problems than just a few numbers.</w:t>
      </w:r>
    </w:p>
    <w:p w:rsidR="08AA6702" w:rsidP="08AA6702" w:rsidRDefault="08AA6702" w14:paraId="48FD6172" w14:textId="6561551B">
      <w:pPr>
        <w:pStyle w:val="BodyText"/>
        <w:ind w:firstLine="720"/>
      </w:pPr>
    </w:p>
    <w:p w:rsidRPr="00F17758" w:rsidR="00464E62" w:rsidRDefault="00464E62" w14:paraId="7DC25C99" w14:textId="77777777">
      <w:pPr>
        <w:pStyle w:val="Heading2"/>
        <w:rPr/>
      </w:pPr>
      <w:bookmarkStart w:name="_Toc5537889" w:id="2"/>
      <w:r w:rsidR="08AA6702">
        <w:rPr/>
        <w:t>Scope</w:t>
      </w:r>
      <w:bookmarkEnd w:id="2"/>
    </w:p>
    <w:p w:rsidR="08AA6702" w:rsidP="08AA6702" w:rsidRDefault="08AA6702" w14:paraId="3C33ED54" w14:textId="70CA87F6">
      <w:pPr>
        <w:pStyle w:val="BodyText"/>
      </w:pPr>
      <w:r w:rsidR="08AA6702">
        <w:rPr/>
        <w:t xml:space="preserve">The scope we have is to have a functioning program that can completely solve any math problem that involves any symbols in PEMDAS. So, no higher-level math like calculus will be </w:t>
      </w:r>
      <w:r w:rsidR="08AA6702">
        <w:rPr/>
        <w:t>required</w:t>
      </w:r>
      <w:r w:rsidR="08AA6702">
        <w:rPr/>
        <w:t xml:space="preserve"> or built in. The uses are for any basic arithmetic to be solved quickly. It should also be free to develop since </w:t>
      </w:r>
      <w:r w:rsidR="08AA6702">
        <w:rPr/>
        <w:t>it’s</w:t>
      </w:r>
      <w:r w:rsidR="08AA6702">
        <w:rPr/>
        <w:t xml:space="preserve"> a small </w:t>
      </w:r>
      <w:r w:rsidR="08AA6702">
        <w:rPr/>
        <w:t>g</w:t>
      </w:r>
      <w:r w:rsidR="08AA6702">
        <w:rPr/>
        <w:t>roup</w:t>
      </w:r>
      <w:r w:rsidR="08AA6702">
        <w:rPr/>
        <w:t xml:space="preserve"> with no external help or resources and takes a couple </w:t>
      </w:r>
      <w:r w:rsidR="08AA6702">
        <w:rPr/>
        <w:t>months</w:t>
      </w:r>
      <w:r w:rsidR="08AA6702">
        <w:rPr/>
        <w:t xml:space="preserve"> for the whole project to be completed.</w:t>
      </w:r>
    </w:p>
    <w:p w:rsidR="08AA6702" w:rsidP="08AA6702" w:rsidRDefault="08AA6702" w14:paraId="3DB0DB49" w14:textId="05EA3FB6">
      <w:pPr>
        <w:pStyle w:val="BodyText"/>
      </w:pPr>
    </w:p>
    <w:p w:rsidRPr="00F17758" w:rsidR="00464E62" w:rsidRDefault="00464E62" w14:paraId="28996C0C" w14:textId="77777777">
      <w:pPr>
        <w:pStyle w:val="Heading2"/>
        <w:rPr/>
      </w:pPr>
      <w:bookmarkStart w:name="_Toc5537890" w:id="3"/>
      <w:r w:rsidR="08AA6702">
        <w:rPr/>
        <w:t>Definitions, Acronyms, and Abbreviations</w:t>
      </w:r>
      <w:bookmarkEnd w:id="3"/>
    </w:p>
    <w:p w:rsidR="08AA6702" w:rsidP="08AA6702" w:rsidRDefault="08AA6702" w14:paraId="32B60F23" w14:textId="4B93B41D">
      <w:pPr>
        <w:pStyle w:val="BodyText"/>
      </w:pPr>
      <w:r w:rsidR="08AA6702">
        <w:rPr/>
        <w:t>Definitions</w:t>
      </w:r>
    </w:p>
    <w:p w:rsidR="08AA6702" w:rsidP="08AA6702" w:rsidRDefault="08AA6702" w14:paraId="677F2431" w14:textId="5DFBD6B7">
      <w:pPr>
        <w:pStyle w:val="BodyText"/>
        <w:numPr>
          <w:ilvl w:val="0"/>
          <w:numId w:val="18"/>
        </w:numPr>
        <w:rPr/>
      </w:pPr>
      <w:r w:rsidR="08AA6702">
        <w:rPr/>
        <w:t>C/C++ is the language that will be used and is considered a more powerful language.</w:t>
      </w:r>
    </w:p>
    <w:p w:rsidR="08AA6702" w:rsidP="08AA6702" w:rsidRDefault="08AA6702" w14:paraId="1AF7DBE5" w14:textId="7487AA91">
      <w:pPr>
        <w:pStyle w:val="BodyText"/>
        <w:numPr>
          <w:ilvl w:val="0"/>
          <w:numId w:val="18"/>
        </w:numPr>
        <w:rPr/>
      </w:pPr>
      <w:r w:rsidR="08AA6702">
        <w:rPr/>
        <w:t xml:space="preserve">Functionality is the specific hoops and checks that need to happen before and after the math </w:t>
      </w:r>
      <w:r w:rsidR="08AA6702">
        <w:rPr/>
        <w:t>is</w:t>
      </w:r>
      <w:r w:rsidR="08AA6702">
        <w:rPr/>
        <w:t xml:space="preserve"> done to make sure the math problems input are good and </w:t>
      </w:r>
      <w:r w:rsidR="08AA6702">
        <w:rPr/>
        <w:t>won’t</w:t>
      </w:r>
      <w:r w:rsidR="08AA6702">
        <w:rPr/>
        <w:t xml:space="preserve"> cause errors.</w:t>
      </w:r>
    </w:p>
    <w:p w:rsidR="08AA6702" w:rsidP="08AA6702" w:rsidRDefault="08AA6702" w14:paraId="52B9ACE7" w14:textId="7570AE74">
      <w:pPr>
        <w:pStyle w:val="BodyText"/>
        <w:numPr>
          <w:ilvl w:val="0"/>
          <w:numId w:val="18"/>
        </w:numPr>
        <w:rPr/>
      </w:pPr>
      <w:r w:rsidR="08AA6702">
        <w:rPr/>
        <w:t xml:space="preserve">Constraints are anything that must be used or implemented in the project like language or taking parenthesis into </w:t>
      </w:r>
      <w:bookmarkStart w:name="_Int_REls28ti" w:id="1988666533"/>
      <w:r w:rsidR="08AA6702">
        <w:rPr/>
        <w:t>account in</w:t>
      </w:r>
      <w:bookmarkEnd w:id="1988666533"/>
      <w:r w:rsidR="08AA6702">
        <w:rPr/>
        <w:t xml:space="preserve"> a problem.</w:t>
      </w:r>
    </w:p>
    <w:p w:rsidR="08AA6702" w:rsidP="08AA6702" w:rsidRDefault="08AA6702" w14:paraId="192D9A8F" w14:textId="4098B815">
      <w:pPr>
        <w:pStyle w:val="BodyText"/>
        <w:numPr>
          <w:ilvl w:val="0"/>
          <w:numId w:val="18"/>
        </w:numPr>
        <w:rPr/>
      </w:pPr>
      <w:r w:rsidR="08AA6702">
        <w:rPr/>
        <w:t xml:space="preserve">Interfaces are ways for systems to </w:t>
      </w:r>
      <w:r w:rsidR="08AA6702">
        <w:rPr/>
        <w:t>communicate</w:t>
      </w:r>
      <w:r w:rsidR="08AA6702">
        <w:rPr/>
        <w:t xml:space="preserve"> or users to communicate with the systems.</w:t>
      </w:r>
    </w:p>
    <w:p w:rsidR="08AA6702" w:rsidP="08AA6702" w:rsidRDefault="08AA6702" w14:paraId="7261E780" w14:textId="52C8F4C8">
      <w:pPr>
        <w:pStyle w:val="BodyText"/>
        <w:numPr>
          <w:ilvl w:val="0"/>
          <w:numId w:val="18"/>
        </w:numPr>
        <w:rPr/>
      </w:pPr>
      <w:r w:rsidR="08AA6702">
        <w:rPr/>
        <w:t xml:space="preserve">Use cases </w:t>
      </w:r>
      <w:bookmarkStart w:name="_Int_26St6Sg5" w:id="243692616"/>
      <w:r w:rsidR="08AA6702">
        <w:rPr/>
        <w:t>are</w:t>
      </w:r>
      <w:bookmarkEnd w:id="243692616"/>
      <w:r w:rsidR="08AA6702">
        <w:rPr/>
        <w:t xml:space="preserve"> how users can interact with a product or system.</w:t>
      </w:r>
    </w:p>
    <w:p w:rsidR="08AA6702" w:rsidP="08AA6702" w:rsidRDefault="08AA6702" w14:paraId="21C33F19" w14:textId="68B34943">
      <w:pPr>
        <w:pStyle w:val="BodyText"/>
        <w:ind w:left="720"/>
      </w:pPr>
    </w:p>
    <w:p w:rsidRPr="00F17758" w:rsidR="00464E62" w:rsidRDefault="00464E62" w14:paraId="550BB266" w14:textId="77777777">
      <w:pPr>
        <w:pStyle w:val="Heading2"/>
        <w:rPr/>
      </w:pPr>
      <w:bookmarkStart w:name="_Toc5537891" w:id="4"/>
      <w:r w:rsidR="08AA6702">
        <w:rPr/>
        <w:t>References</w:t>
      </w:r>
      <w:bookmarkEnd w:id="4"/>
    </w:p>
    <w:p w:rsidRPr="00F17758" w:rsidR="00464E62" w:rsidP="08AA6702" w:rsidRDefault="00464E62" w14:paraId="213E3676" w14:textId="5CF7FE6F">
      <w:pPr>
        <w:pStyle w:val="BodyText"/>
      </w:pPr>
      <w:r w:rsidR="08AA6702">
        <w:rPr/>
        <w:t>No references or outside sources have been used in this document.</w:t>
      </w:r>
    </w:p>
    <w:p w:rsidRPr="00F17758" w:rsidR="00464E62" w:rsidP="08AA6702" w:rsidRDefault="00464E62" w14:paraId="4D3EDA37" w14:textId="7E2F71EE">
      <w:pPr>
        <w:pStyle w:val="BodyText"/>
      </w:pPr>
    </w:p>
    <w:p w:rsidRPr="00F17758" w:rsidR="00464E62" w:rsidRDefault="00464E62" w14:paraId="56FB2B26" w14:textId="69BFB41D">
      <w:pPr>
        <w:pStyle w:val="Heading2"/>
        <w:rPr/>
      </w:pPr>
      <w:bookmarkStart w:name="_Toc5537892" w:id="5"/>
      <w:r w:rsidR="08AA6702">
        <w:rPr/>
        <w:t>Overview</w:t>
      </w:r>
      <w:bookmarkEnd w:id="5"/>
    </w:p>
    <w:p w:rsidR="08AA6702" w:rsidP="08AA6702" w:rsidRDefault="08AA6702" w14:paraId="1F73B791" w14:textId="18E6D077">
      <w:pPr>
        <w:pStyle w:val="BodyText"/>
      </w:pPr>
      <w:r w:rsidR="08AA6702">
        <w:rPr/>
        <w:t>The simple overview of this document is to outline the requirements of the project and set a guideline to</w:t>
      </w:r>
    </w:p>
    <w:p w:rsidR="08AA6702" w:rsidP="08AA6702" w:rsidRDefault="08AA6702" w14:paraId="2E8A1BF5" w14:textId="4FD318FD">
      <w:pPr>
        <w:pStyle w:val="BodyText"/>
      </w:pPr>
      <w:r w:rsidR="08AA6702">
        <w:rPr/>
        <w:t>follow when we begin to design and plan out the actual development of the code. It’s organized into two</w:t>
      </w:r>
    </w:p>
    <w:p w:rsidR="08AA6702" w:rsidP="08AA6702" w:rsidRDefault="08AA6702" w14:paraId="58B36DD6" w14:textId="681C917C">
      <w:pPr>
        <w:pStyle w:val="BodyText"/>
      </w:pPr>
      <w:r w:rsidR="08AA6702">
        <w:rPr/>
        <w:t>more major sections, the first is the Overall Requirements which covers the basic functions and guidelines</w:t>
      </w:r>
    </w:p>
    <w:p w:rsidR="08AA6702" w:rsidP="08AA6702" w:rsidRDefault="08AA6702" w14:paraId="12967C85" w14:textId="2583B9F8">
      <w:pPr>
        <w:pStyle w:val="BodyText"/>
      </w:pPr>
      <w:r w:rsidR="08AA6702">
        <w:rPr/>
        <w:t>for the coding section of the project like number types used, language, and any constraints for the project.</w:t>
      </w:r>
    </w:p>
    <w:p w:rsidR="08AA6702" w:rsidP="08AA6702" w:rsidRDefault="08AA6702" w14:paraId="768E6A02" w14:textId="67E508B2">
      <w:pPr>
        <w:pStyle w:val="BodyText"/>
      </w:pPr>
      <w:r w:rsidR="08AA6702">
        <w:rPr/>
        <w:t>The second section is Specific Requirements which gets into much more detail on what certain outputs</w:t>
      </w:r>
    </w:p>
    <w:p w:rsidR="08AA6702" w:rsidP="08AA6702" w:rsidRDefault="08AA6702" w14:paraId="76699D56" w14:textId="69C412A2">
      <w:pPr>
        <w:pStyle w:val="BodyText"/>
      </w:pPr>
      <w:r w:rsidR="08AA6702">
        <w:rPr/>
        <w:t>would be and how the answer will be displayed or errors should be handled.</w:t>
      </w:r>
    </w:p>
    <w:p w:rsidRPr="00F17758" w:rsidR="00464E62" w:rsidRDefault="00464E62" w14:paraId="019460D0" w14:textId="26C8C608">
      <w:pPr>
        <w:pStyle w:val="Heading1"/>
        <w:rPr/>
      </w:pPr>
      <w:bookmarkStart w:name="_Toc5537893" w:id="6"/>
      <w:r w:rsidR="5018BC25">
        <w:rPr/>
        <w:t>Overall Description</w:t>
      </w:r>
      <w:bookmarkEnd w:id="6"/>
    </w:p>
    <w:p w:rsidRPr="00F17758" w:rsidR="00464E62" w:rsidRDefault="00464E62" w14:paraId="6782DCC4" w14:textId="77777777">
      <w:pPr>
        <w:pStyle w:val="Heading2"/>
        <w:rPr/>
      </w:pPr>
      <w:bookmarkStart w:name="_Toc5537894" w:id="7"/>
      <w:r w:rsidR="08AA6702">
        <w:rPr/>
        <w:t>Product perspective</w:t>
      </w:r>
      <w:bookmarkEnd w:id="7"/>
    </w:p>
    <w:p w:rsidR="08AA6702" w:rsidP="08AA6702" w:rsidRDefault="08AA6702" w14:paraId="16CDB828" w14:textId="1F9AE08D">
      <w:pPr>
        <w:pStyle w:val="Normal"/>
      </w:pPr>
      <w:r w:rsidR="08AA6702">
        <w:rPr/>
        <w:t xml:space="preserve">The product acts as the arithmetic parser and evaluator intended to be a part of a larger compiler, although on release, it </w:t>
      </w:r>
      <w:r w:rsidR="08AA6702">
        <w:rPr/>
        <w:t>is required to</w:t>
      </w:r>
      <w:r w:rsidR="08AA6702">
        <w:rPr/>
        <w:t xml:space="preserve"> be standalone and communicate through a command-line interface.</w:t>
      </w:r>
    </w:p>
    <w:p w:rsidR="5018BC25" w:rsidP="08AA6702" w:rsidRDefault="5018BC25" w14:paraId="374F2030" w14:textId="4AD7254C">
      <w:pPr>
        <w:pStyle w:val="Heading3"/>
        <w:rPr/>
      </w:pPr>
      <w:bookmarkStart w:name="_Toc5537895" w:id="8"/>
      <w:r w:rsidR="08AA6702">
        <w:rPr/>
        <w:t xml:space="preserve">System </w:t>
      </w:r>
      <w:bookmarkEnd w:id="8"/>
      <w:r w:rsidR="08AA6702">
        <w:rPr/>
        <w:t>Interfaces</w:t>
      </w:r>
    </w:p>
    <w:p w:rsidR="5018BC25" w:rsidP="5018BC25" w:rsidRDefault="5018BC25" w14:paraId="641F30A0" w14:textId="00DCF467">
      <w:pPr>
        <w:pStyle w:val="Normal"/>
        <w:ind w:firstLine="720"/>
      </w:pPr>
      <w:r w:rsidR="5018BC25">
        <w:rPr/>
        <w:t xml:space="preserve">Eventually, the program will need to </w:t>
      </w:r>
      <w:r w:rsidR="5018BC25">
        <w:rPr/>
        <w:t>interface with</w:t>
      </w:r>
      <w:r w:rsidR="5018BC25">
        <w:rPr/>
        <w:t xml:space="preserve"> the broader language compiler. This means that there must be clean input functions and return values that can be easily decoupled from the </w:t>
      </w:r>
      <w:r w:rsidR="5018BC25">
        <w:rPr/>
        <w:t>initial</w:t>
      </w:r>
      <w:r w:rsidR="5018BC25">
        <w:rPr/>
        <w:t xml:space="preserve"> command-line interface. Documentation in the code should also be provided so that the implementation into the larger compiler can be easily completed by non-</w:t>
      </w:r>
      <w:r w:rsidR="5018BC25">
        <w:rPr/>
        <w:t>team members</w:t>
      </w:r>
      <w:r w:rsidR="5018BC25">
        <w:rPr/>
        <w:t>.</w:t>
      </w:r>
    </w:p>
    <w:p w:rsidR="5018BC25" w:rsidP="5018BC25" w:rsidRDefault="5018BC25" w14:paraId="11CBC003" w14:textId="6E79479F">
      <w:pPr>
        <w:pStyle w:val="Heading3"/>
        <w:rPr/>
      </w:pPr>
      <w:bookmarkStart w:name="_Toc5537896" w:id="9"/>
      <w:r w:rsidR="5018BC25">
        <w:rPr/>
        <w:t>User Interfaces</w:t>
      </w:r>
      <w:bookmarkEnd w:id="9"/>
    </w:p>
    <w:p w:rsidR="5018BC25" w:rsidP="5018BC25" w:rsidRDefault="5018BC25" w14:paraId="7E8B4897" w14:textId="76859387">
      <w:pPr>
        <w:pStyle w:val="Normal"/>
        <w:ind w:firstLine="720"/>
      </w:pPr>
      <w:r w:rsidR="5018BC25">
        <w:rPr/>
        <w:t>The program must have a user-friendly command-line interface where users can manually type arithmetic expressions and receive the final calculated value. If the user inputs an invalid expression, invalid characters, or does not follow the input format, the program should handle these errors gracefully and display clear and informative error messages to the terminal.</w:t>
      </w:r>
    </w:p>
    <w:p w:rsidRPr="005A23CA" w:rsidR="00464E62" w:rsidP="5018BC25" w:rsidRDefault="00464E62" w14:paraId="4E92572C" w14:textId="77777777">
      <w:pPr>
        <w:pStyle w:val="Heading3"/>
        <w:rPr/>
      </w:pPr>
      <w:bookmarkStart w:name="_Toc5537897" w:id="10"/>
      <w:r w:rsidR="5018BC25">
        <w:rPr/>
        <w:t>Hardware Interfaces</w:t>
      </w:r>
      <w:bookmarkEnd w:id="10"/>
    </w:p>
    <w:p w:rsidR="5018BC25" w:rsidP="5018BC25" w:rsidRDefault="5018BC25" w14:paraId="0CDCFCB7" w14:textId="340295FE">
      <w:pPr>
        <w:pStyle w:val="Normal"/>
        <w:ind w:firstLine="720"/>
      </w:pPr>
      <w:r w:rsidR="5018BC25">
        <w:rPr/>
        <w:t xml:space="preserve">This program </w:t>
      </w:r>
      <w:r w:rsidR="5018BC25">
        <w:rPr/>
        <w:t>doesn’t</w:t>
      </w:r>
      <w:r w:rsidR="5018BC25">
        <w:rPr/>
        <w:t xml:space="preserve"> have any direct hardware interfaces as its input and output are handled through the command-line which is managed by the </w:t>
      </w:r>
      <w:r w:rsidR="5018BC25">
        <w:rPr/>
        <w:t>operating system,</w:t>
      </w:r>
      <w:r w:rsidR="5018BC25">
        <w:rPr/>
        <w:t xml:space="preserve"> and it does not need any hardware peripherals to evaluate the arithmetic expression. However, it should be ensured that the program runs correctly on the KU EECS cycle servers.</w:t>
      </w:r>
    </w:p>
    <w:p w:rsidRPr="00F17758" w:rsidR="00464E62" w:rsidRDefault="00464E62" w14:paraId="5F27064E" w14:textId="77777777">
      <w:pPr>
        <w:pStyle w:val="Heading3"/>
        <w:rPr/>
      </w:pPr>
      <w:bookmarkStart w:name="_Toc5537898" w:id="11"/>
      <w:r w:rsidR="5018BC25">
        <w:rPr/>
        <w:t>Software Interfaces</w:t>
      </w:r>
      <w:bookmarkEnd w:id="11"/>
    </w:p>
    <w:p w:rsidR="5018BC25" w:rsidP="5018BC25" w:rsidRDefault="5018BC25" w14:paraId="246382CF" w14:textId="0FDCE2F6">
      <w:pPr>
        <w:pStyle w:val="Normal"/>
        <w:ind w:firstLine="720"/>
      </w:pPr>
      <w:r w:rsidR="5018BC25">
        <w:rPr/>
        <w:t xml:space="preserve">This program will be written in C++ entirely and will primarily </w:t>
      </w:r>
      <w:r w:rsidR="5018BC25">
        <w:rPr/>
        <w:t>utilize</w:t>
      </w:r>
      <w:r w:rsidR="5018BC25">
        <w:rPr/>
        <w:t xml:space="preserve"> the C++ Standard Template Library for foundational containers and algorithms, and iostream for the command-line interface. Other C++ standard libraries wi</w:t>
      </w:r>
      <w:r w:rsidR="5018BC25">
        <w:rPr/>
        <w:t xml:space="preserve">ll </w:t>
      </w:r>
      <w:r w:rsidR="5018BC25">
        <w:rPr/>
        <w:t>likely</w:t>
      </w:r>
      <w:r w:rsidR="5018BC25">
        <w:rPr/>
        <w:t xml:space="preserve"> be</w:t>
      </w:r>
      <w:r w:rsidR="5018BC25">
        <w:rPr/>
        <w:t xml:space="preserve"> used depending on the specific data types implemented.</w:t>
      </w:r>
    </w:p>
    <w:p w:rsidRPr="007640E7" w:rsidR="00464E62" w:rsidP="5018BC25" w:rsidRDefault="00464E62" w14:paraId="7729B793" w14:textId="77777777">
      <w:pPr>
        <w:pStyle w:val="Heading3"/>
        <w:rPr/>
      </w:pPr>
      <w:bookmarkStart w:name="_Toc5537899" w:id="12"/>
      <w:r w:rsidR="5018BC25">
        <w:rPr/>
        <w:t>Communication Interfaces</w:t>
      </w:r>
      <w:bookmarkEnd w:id="12"/>
    </w:p>
    <w:p w:rsidR="5018BC25" w:rsidP="08AA6702" w:rsidRDefault="5018BC25" w14:paraId="1CBFCF84" w14:textId="48C34F8E">
      <w:pPr>
        <w:pStyle w:val="Normal"/>
        <w:ind w:firstLine="720"/>
      </w:pPr>
      <w:r w:rsidR="08AA6702">
        <w:rPr/>
        <w:t xml:space="preserve">This program runs locally and on its own and does not </w:t>
      </w:r>
      <w:r w:rsidR="08AA6702">
        <w:rPr/>
        <w:t>interface with</w:t>
      </w:r>
      <w:r w:rsidR="08AA6702">
        <w:rPr/>
        <w:t xml:space="preserve"> any communication or network protocols.</w:t>
      </w:r>
    </w:p>
    <w:p w:rsidRPr="00F17758" w:rsidR="00464E62" w:rsidRDefault="00464E62" w14:paraId="1674690F" w14:textId="77777777">
      <w:pPr>
        <w:pStyle w:val="Heading3"/>
        <w:rPr/>
      </w:pPr>
      <w:bookmarkStart w:name="_Toc5537900" w:id="13"/>
      <w:r w:rsidR="5018BC25">
        <w:rPr/>
        <w:t>Memory Constraints</w:t>
      </w:r>
      <w:bookmarkEnd w:id="13"/>
    </w:p>
    <w:p w:rsidR="5018BC25" w:rsidP="5018BC25" w:rsidRDefault="5018BC25" w14:paraId="7B49A997" w14:textId="471A7357">
      <w:pPr>
        <w:pStyle w:val="Normal"/>
        <w:ind w:firstLine="720"/>
      </w:pPr>
      <w:r w:rsidR="5018BC25">
        <w:rPr/>
        <w:t xml:space="preserve">While no specific memory constraints </w:t>
      </w:r>
      <w:r w:rsidR="5018BC25">
        <w:rPr/>
        <w:t>are defined</w:t>
      </w:r>
      <w:r w:rsidR="5018BC25">
        <w:rPr/>
        <w:t xml:space="preserve">, the program should be free of memory leaks by correctly handling memory allocation and should </w:t>
      </w:r>
      <w:r w:rsidR="5018BC25">
        <w:rPr/>
        <w:t>generally avoid</w:t>
      </w:r>
      <w:r w:rsidR="5018BC25">
        <w:rPr/>
        <w:t xml:space="preserve"> excessive memory use if possible.</w:t>
      </w:r>
    </w:p>
    <w:p w:rsidRPr="007640E7" w:rsidR="00464E62" w:rsidP="5018BC25" w:rsidRDefault="00464E62" w14:paraId="0AEF123C" w14:textId="77777777">
      <w:pPr>
        <w:pStyle w:val="Heading3"/>
        <w:rPr/>
      </w:pPr>
      <w:bookmarkStart w:name="_Toc5537901" w:id="14"/>
      <w:r w:rsidR="5018BC25">
        <w:rPr/>
        <w:t>Operations</w:t>
      </w:r>
      <w:bookmarkEnd w:id="14"/>
    </w:p>
    <w:p w:rsidR="5018BC25" w:rsidP="08AA6702" w:rsidRDefault="5018BC25" w14:paraId="306D6C60" w14:textId="31EDC3E0">
      <w:pPr>
        <w:pStyle w:val="Normal"/>
        <w:ind w:left="0" w:firstLine="720"/>
      </w:pPr>
      <w:r w:rsidR="08AA6702">
        <w:rPr/>
        <w:t>Normal operation of this program consists of the user compiling and running the program, inputting an expression into the command-line interface prompt, and viewing the displayed calculated result or an error message if an error occurs followed by another prompt or termination.</w:t>
      </w:r>
    </w:p>
    <w:p w:rsidRPr="00F17758" w:rsidR="00464E62" w:rsidRDefault="00464E62" w14:paraId="109B3A9A" w14:textId="77777777">
      <w:pPr>
        <w:pStyle w:val="Heading2"/>
        <w:rPr/>
      </w:pPr>
      <w:bookmarkStart w:name="_Toc5537902" w:id="15"/>
      <w:r w:rsidR="5018BC25">
        <w:rPr/>
        <w:t>Product functions</w:t>
      </w:r>
      <w:bookmarkEnd w:id="15"/>
    </w:p>
    <w:p w:rsidR="5018BC25" w:rsidP="5018BC25" w:rsidRDefault="5018BC25" w14:paraId="1C8D2075" w14:textId="2E945A0A">
      <w:pPr>
        <w:pStyle w:val="Normal"/>
        <w:ind w:firstLine="720"/>
      </w:pPr>
      <w:r w:rsidR="08AA6702">
        <w:rPr/>
        <w:t xml:space="preserve">The program must implement a function to first tokenize the input expression and store it in a data structure that </w:t>
      </w:r>
      <w:r w:rsidR="08AA6702">
        <w:rPr/>
        <w:t>represents</w:t>
      </w:r>
      <w:r w:rsidR="08AA6702">
        <w:rPr/>
        <w:t xml:space="preserve"> the structure of the expression so that it can be easily evaluated. The evaluation must handle addition, subtraction, multiplication, division, modulus, exponentiation, and unary operators in the expression. The evaluation must also follow the standard precedence of operators: parenthesis, exponents, multiplication and division, and addition and subtraction. Parenthesis should be correctly </w:t>
      </w:r>
      <w:r w:rsidR="08AA6702">
        <w:rPr/>
        <w:t>identified</w:t>
      </w:r>
      <w:r w:rsidR="08AA6702">
        <w:rPr/>
        <w:t xml:space="preserve">, and the expressions inside such parenthesis should be handled in the correct order. The program should also handle associativity with addition, subtraction, multiplication, division, and modulus handled from left-to-right and exponentiation handled right-to-left. The program must also correctly handle numeric constants which for the </w:t>
      </w:r>
      <w:r w:rsidR="08AA6702">
        <w:rPr/>
        <w:t>initial</w:t>
      </w:r>
      <w:r w:rsidR="08AA6702">
        <w:rPr/>
        <w:t xml:space="preserve"> release is only integers but may require accommodating floating point values in </w:t>
      </w:r>
      <w:r w:rsidR="08AA6702">
        <w:rPr/>
        <w:t>subsequent</w:t>
      </w:r>
      <w:r w:rsidR="08AA6702">
        <w:rPr/>
        <w:t xml:space="preserve"> releases. The program will handle all errors gracefully including incorrect input format as well as errors within the expression itself such as division by zero. </w:t>
      </w:r>
    </w:p>
    <w:p w:rsidRPr="00F17758" w:rsidR="00464E62" w:rsidRDefault="00464E62" w14:paraId="2E23DF44" w14:textId="77777777">
      <w:pPr>
        <w:pStyle w:val="Heading2"/>
        <w:rPr/>
      </w:pPr>
      <w:bookmarkStart w:name="_Toc5537903" w:id="16"/>
      <w:r w:rsidR="5018BC25">
        <w:rPr/>
        <w:t>User characteristics</w:t>
      </w:r>
      <w:bookmarkEnd w:id="16"/>
    </w:p>
    <w:p w:rsidR="5018BC25" w:rsidP="5018BC25" w:rsidRDefault="5018BC25" w14:paraId="0505F9A3" w14:textId="3215D3D8">
      <w:pPr>
        <w:pStyle w:val="Normal"/>
        <w:ind w:firstLine="720"/>
      </w:pPr>
      <w:r w:rsidR="08AA6702">
        <w:rPr/>
        <w:t xml:space="preserve">Because this program will be </w:t>
      </w:r>
      <w:r w:rsidR="08AA6702">
        <w:rPr/>
        <w:t>interfaced</w:t>
      </w:r>
      <w:r w:rsidR="08AA6702">
        <w:rPr/>
        <w:t xml:space="preserve"> using a command-line interface, and because of the nature of this program, it is assumed that the user will have general computer science knowledge. It is most likely that the user will be a developer, engineer, or student. The interface with the user should show clear and informative error messages, and documentation should assume general computer science knowledge rather than provide overly verbose explanations of how to use the program.</w:t>
      </w:r>
    </w:p>
    <w:p w:rsidRPr="00F17758" w:rsidR="00464E62" w:rsidRDefault="00464E62" w14:paraId="31390BD2" w14:textId="77777777">
      <w:pPr>
        <w:pStyle w:val="Heading2"/>
        <w:rPr/>
      </w:pPr>
      <w:bookmarkStart w:name="_Toc5537904" w:id="17"/>
      <w:r w:rsidR="08AA6702">
        <w:rPr/>
        <w:t>Constraints</w:t>
      </w:r>
      <w:bookmarkEnd w:id="17"/>
    </w:p>
    <w:p w:rsidR="5018BC25" w:rsidP="08AA6702" w:rsidRDefault="5018BC25" w14:paraId="2A6943D8" w14:textId="029A4601">
      <w:pPr>
        <w:pStyle w:val="Normal"/>
        <w:ind w:firstLine="720"/>
      </w:pPr>
      <w:r w:rsidR="08AA6702">
        <w:rPr/>
        <w:t>The program must be developed in C++ and utilize Object-Oriented Programming principles in its structure, including in the data types used to represent the expression and easily handle evaluation. Although the program is intended to be used as part of a larger compiler in the future, the program must initially handle input and output through the command-line interface.</w:t>
      </w:r>
    </w:p>
    <w:p w:rsidRPr="00F17758" w:rsidR="00464E62" w:rsidRDefault="00464E62" w14:paraId="74874224" w14:textId="77777777">
      <w:pPr>
        <w:pStyle w:val="Heading2"/>
        <w:rPr/>
      </w:pPr>
      <w:bookmarkStart w:name="_Toc5537905" w:id="18"/>
      <w:r w:rsidR="08AA6702">
        <w:rPr/>
        <w:t>Assumptions and dependencies</w:t>
      </w:r>
      <w:bookmarkEnd w:id="18"/>
    </w:p>
    <w:p w:rsidR="08AA6702" w:rsidP="08AA6702" w:rsidRDefault="08AA6702" w14:paraId="2571365D" w14:textId="78DC2BED">
      <w:pPr>
        <w:pStyle w:val="Normal"/>
        <w:suppressLineNumbers w:val="0"/>
        <w:bidi w:val="0"/>
        <w:spacing w:before="0" w:beforeAutospacing="off" w:after="0" w:afterAutospacing="off" w:line="240" w:lineRule="atLeast"/>
        <w:ind w:left="0" w:right="0" w:firstLine="720"/>
        <w:jc w:val="left"/>
      </w:pPr>
      <w:r w:rsidR="08AA6702">
        <w:rPr/>
        <w:t xml:space="preserve">It is assumed that upon </w:t>
      </w:r>
      <w:r w:rsidR="08AA6702">
        <w:rPr/>
        <w:t>initial</w:t>
      </w:r>
      <w:r w:rsidR="08AA6702">
        <w:rPr/>
        <w:t xml:space="preserve"> release that the program will support only integers for numerical constants as well as the default </w:t>
      </w:r>
      <w:r w:rsidR="08AA6702">
        <w:rPr/>
        <w:t>operator</w:t>
      </w:r>
      <w:r w:rsidR="08AA6702">
        <w:rPr/>
        <w:t xml:space="preserve"> set of addition, subtraction, multiplication, division, modulus, exponentiation, unary operators, and parenthesis. It is also assumed that the standard C++ Standard Template Library will be used as well as iostream for command-line input and output. Other C++ standard libraries may be used if needed.</w:t>
      </w:r>
    </w:p>
    <w:p w:rsidRPr="00A7307C" w:rsidR="00464E62" w:rsidP="5018BC25" w:rsidRDefault="00464E62" w14:paraId="04014A87" w14:textId="77777777">
      <w:pPr>
        <w:pStyle w:val="Heading2"/>
        <w:rPr/>
      </w:pPr>
      <w:bookmarkStart w:name="_Toc5537906" w:id="19"/>
      <w:r w:rsidR="5018BC25">
        <w:rPr/>
        <w:t>Requirements subsets</w:t>
      </w:r>
      <w:bookmarkEnd w:id="19"/>
    </w:p>
    <w:p w:rsidR="5018BC25" w:rsidP="5018BC25" w:rsidRDefault="5018BC25" w14:paraId="158ABC10" w14:textId="11AC56A2">
      <w:pPr>
        <w:pStyle w:val="Normal"/>
        <w:ind w:firstLine="720"/>
      </w:pPr>
      <w:r w:rsidR="5018BC25">
        <w:rPr/>
        <w:t xml:space="preserve">After the program has been completed, there may be future changes requested. Although the program is </w:t>
      </w:r>
      <w:r w:rsidR="5018BC25">
        <w:rPr/>
        <w:t>required</w:t>
      </w:r>
      <w:r w:rsidR="5018BC25">
        <w:rPr/>
        <w:t xml:space="preserve"> to handle input and output through the command-line interface, this will </w:t>
      </w:r>
      <w:r w:rsidR="5018BC25">
        <w:rPr/>
        <w:t>likely need</w:t>
      </w:r>
      <w:r w:rsidR="5018BC25">
        <w:rPr/>
        <w:t xml:space="preserve"> to be removed in the future after it is integrated with the full language compiler. The </w:t>
      </w:r>
      <w:r w:rsidR="5018BC25">
        <w:rPr/>
        <w:t>initial</w:t>
      </w:r>
      <w:r w:rsidR="5018BC25">
        <w:rPr/>
        <w:t xml:space="preserve"> version of the program will only support integer numeric constants, but the accommodation of </w:t>
      </w:r>
      <w:r w:rsidR="5018BC25">
        <w:rPr/>
        <w:t>floating-point</w:t>
      </w:r>
      <w:r w:rsidR="5018BC25">
        <w:rPr/>
        <w:t xml:space="preserve"> input values may be requested in the future.</w:t>
      </w:r>
    </w:p>
    <w:p w:rsidRPr="00F17758" w:rsidR="00464E62" w:rsidRDefault="00464E62" w14:paraId="4094E2CD" w14:textId="77777777">
      <w:pPr>
        <w:pStyle w:val="BodyText"/>
      </w:pPr>
    </w:p>
    <w:p w:rsidRPr="00F17758" w:rsidR="00464E62" w:rsidRDefault="00464E62" w14:paraId="2ACDB06F" w14:textId="77777777">
      <w:pPr>
        <w:pStyle w:val="Heading1"/>
        <w:rPr/>
      </w:pPr>
      <w:bookmarkStart w:name="_Toc5537907" w:id="20"/>
      <w:r w:rsidR="08AA6702">
        <w:rPr/>
        <w:t>Specific Requirements</w:t>
      </w:r>
      <w:bookmarkEnd w:id="20"/>
      <w:r w:rsidR="08AA6702">
        <w:rPr/>
        <w:t xml:space="preserve"> </w:t>
      </w:r>
    </w:p>
    <w:p w:rsidR="08AA6702" w:rsidP="08AA6702" w:rsidRDefault="08AA6702" w14:paraId="66BFD387" w14:textId="5538F58E">
      <w:pPr>
        <w:pStyle w:val="BodyText"/>
      </w:pPr>
      <w:r w:rsidR="08AA6702">
        <w:rPr/>
        <w:t xml:space="preserve">The Arithmetic Expression Evaluator system must allow users to input arithmetic expressions, </w:t>
      </w:r>
      <w:r w:rsidR="08AA6702">
        <w:rPr/>
        <w:t>validate</w:t>
      </w:r>
      <w:r w:rsidR="08AA6702">
        <w:rPr/>
        <w:t xml:space="preserve"> the input, and compute the correct result following standard operator precedence rules. This section describes the functional requirements for processing and evaluating expressions and any </w:t>
      </w:r>
      <w:r w:rsidR="08AA6702">
        <w:rPr/>
        <w:t>additional</w:t>
      </w:r>
      <w:r w:rsidR="08AA6702">
        <w:rPr/>
        <w:t xml:space="preserve"> requirements such as system constraints, performance, and usability. </w:t>
      </w:r>
    </w:p>
    <w:p w:rsidRPr="00F17758" w:rsidR="00464E62" w:rsidRDefault="00464E62" w14:paraId="1A58A7AD" w14:textId="77777777">
      <w:pPr>
        <w:pStyle w:val="Heading2"/>
        <w:rPr/>
      </w:pPr>
      <w:bookmarkStart w:name="_Toc5537908" w:id="21"/>
      <w:r w:rsidR="08AA6702">
        <w:rPr/>
        <w:t>Functionality</w:t>
      </w:r>
      <w:bookmarkEnd w:id="21"/>
    </w:p>
    <w:p w:rsidR="08AA6702" w:rsidP="08AA6702" w:rsidRDefault="08AA6702" w14:paraId="3292B034" w14:textId="11BFD00E">
      <w:pPr>
        <w:pStyle w:val="BodyText"/>
      </w:pPr>
      <w:r w:rsidR="08AA6702">
        <w:rPr/>
        <w:t xml:space="preserve">The functional requirements help with defining the system's functions and behaviors. It must support several key features and describe what the system </w:t>
      </w:r>
      <w:r w:rsidR="08AA6702">
        <w:rPr/>
        <w:t>does</w:t>
      </w:r>
      <w:r w:rsidR="08AA6702">
        <w:rPr/>
        <w:t xml:space="preserve"> when it comes to interacting with the user and arithmetic expressions, </w:t>
      </w:r>
    </w:p>
    <w:p w:rsidRPr="00F17758" w:rsidR="00464E62" w:rsidRDefault="00464E62" w14:paraId="04A79AED" w14:textId="26613EDC">
      <w:pPr>
        <w:pStyle w:val="Heading3"/>
        <w:rPr/>
      </w:pPr>
      <w:bookmarkStart w:name="_Toc5537909" w:id="22"/>
      <w:r w:rsidR="08AA6702">
        <w:rPr/>
        <w:t>&lt;Input Arithmetic Expression&gt;</w:t>
      </w:r>
      <w:bookmarkEnd w:id="22"/>
    </w:p>
    <w:p w:rsidR="08AA6702" w:rsidP="08AA6702" w:rsidRDefault="08AA6702" w14:paraId="0F33355D" w14:textId="1E8C0245">
      <w:pPr>
        <w:pStyle w:val="InfoBlue"/>
        <w:ind w:left="0"/>
        <w:rPr>
          <w:i w:val="0"/>
          <w:iCs w:val="0"/>
          <w:color w:val="000000" w:themeColor="text1" w:themeTint="FF" w:themeShade="FF"/>
        </w:rPr>
      </w:pPr>
      <w:r w:rsidRPr="08AA6702" w:rsidR="08AA6702">
        <w:rPr>
          <w:i w:val="0"/>
          <w:iCs w:val="0"/>
          <w:color w:val="000000" w:themeColor="text1" w:themeTint="FF" w:themeShade="FF"/>
        </w:rPr>
        <w:t xml:space="preserve">The system must allow the user to input an arithmetic expression which might </w:t>
      </w:r>
      <w:r w:rsidRPr="08AA6702" w:rsidR="08AA6702">
        <w:rPr>
          <w:i w:val="0"/>
          <w:iCs w:val="0"/>
          <w:color w:val="000000" w:themeColor="text1" w:themeTint="FF" w:themeShade="FF"/>
        </w:rPr>
        <w:t>contain</w:t>
      </w:r>
      <w:r w:rsidRPr="08AA6702" w:rsidR="08AA6702">
        <w:rPr>
          <w:i w:val="0"/>
          <w:iCs w:val="0"/>
          <w:color w:val="000000" w:themeColor="text1" w:themeTint="FF" w:themeShade="FF"/>
        </w:rPr>
        <w:t xml:space="preserve"> operators, parentheses, numeric constants, integers, and </w:t>
      </w:r>
      <w:r w:rsidRPr="08AA6702" w:rsidR="08AA6702">
        <w:rPr>
          <w:i w:val="0"/>
          <w:iCs w:val="0"/>
          <w:color w:val="000000" w:themeColor="text1" w:themeTint="FF" w:themeShade="FF"/>
        </w:rPr>
        <w:t>float</w:t>
      </w:r>
      <w:r w:rsidRPr="08AA6702" w:rsidR="08AA6702">
        <w:rPr>
          <w:i w:val="0"/>
          <w:iCs w:val="0"/>
          <w:color w:val="000000" w:themeColor="text1" w:themeTint="FF" w:themeShade="FF"/>
        </w:rPr>
        <w:t xml:space="preserve">s. </w:t>
      </w:r>
    </w:p>
    <w:p w:rsidR="08AA6702" w:rsidP="08AA6702" w:rsidRDefault="08AA6702" w14:paraId="7F84C568" w14:textId="010379C5">
      <w:pPr>
        <w:pStyle w:val="Heading3"/>
        <w:rPr/>
      </w:pPr>
      <w:r w:rsidR="08AA6702">
        <w:rPr/>
        <w:t>&lt;Expression Validation&gt;</w:t>
      </w:r>
    </w:p>
    <w:p w:rsidR="08AA6702" w:rsidP="08AA6702" w:rsidRDefault="08AA6702" w14:paraId="4A735BF8" w14:textId="7CA43CCF">
      <w:pPr>
        <w:pStyle w:val="Normal"/>
      </w:pPr>
      <w:r w:rsidR="08AA6702">
        <w:rPr/>
        <w:t xml:space="preserve">The system needs to </w:t>
      </w:r>
      <w:r w:rsidR="08AA6702">
        <w:rPr/>
        <w:t>validate</w:t>
      </w:r>
      <w:r w:rsidR="08AA6702">
        <w:rPr/>
        <w:t xml:space="preserve"> the input expression before performing the arithmetic. If the input is invalid, the system will output an error message.</w:t>
      </w:r>
    </w:p>
    <w:p w:rsidR="08AA6702" w:rsidP="08AA6702" w:rsidRDefault="08AA6702" w14:paraId="22472C4D" w14:textId="5262061F">
      <w:pPr>
        <w:pStyle w:val="Heading3"/>
        <w:rPr/>
      </w:pPr>
      <w:r w:rsidR="08AA6702">
        <w:rPr/>
        <w:t>&lt;Display messages&gt;</w:t>
      </w:r>
    </w:p>
    <w:p w:rsidR="08AA6702" w:rsidP="08AA6702" w:rsidRDefault="08AA6702" w14:paraId="4592FDCA" w14:textId="5DB16531">
      <w:pPr>
        <w:pStyle w:val="Normal"/>
      </w:pPr>
      <w:r w:rsidR="08AA6702">
        <w:rPr/>
        <w:t xml:space="preserve">The system needs to display commands and the output of the </w:t>
      </w:r>
      <w:r w:rsidR="08AA6702">
        <w:rPr/>
        <w:t>arithmetic</w:t>
      </w:r>
      <w:r w:rsidR="08AA6702">
        <w:rPr/>
        <w:t>.</w:t>
      </w:r>
    </w:p>
    <w:p w:rsidR="08AA6702" w:rsidP="08AA6702" w:rsidRDefault="08AA6702" w14:paraId="5C3B12A9" w14:textId="58AD53EB">
      <w:pPr>
        <w:pStyle w:val="Heading3"/>
        <w:rPr/>
      </w:pPr>
      <w:r w:rsidR="08AA6702">
        <w:rPr/>
        <w:t>&lt;Error handling&gt;</w:t>
      </w:r>
    </w:p>
    <w:p w:rsidR="08AA6702" w:rsidP="08AA6702" w:rsidRDefault="08AA6702" w14:paraId="39B3FA76" w14:textId="10EDBC16">
      <w:pPr>
        <w:pStyle w:val="Normal"/>
      </w:pPr>
      <w:r w:rsidR="08AA6702">
        <w:rPr/>
        <w:t xml:space="preserve">The system should be able handle any error without </w:t>
      </w:r>
      <w:r w:rsidR="08AA6702">
        <w:rPr/>
        <w:t>terminating</w:t>
      </w:r>
      <w:r w:rsidR="08AA6702">
        <w:rPr/>
        <w:t xml:space="preserve"> unexpectedly</w:t>
      </w:r>
    </w:p>
    <w:p w:rsidR="08AA6702" w:rsidP="08AA6702" w:rsidRDefault="08AA6702" w14:paraId="38C13051" w14:textId="661A8DFD">
      <w:pPr>
        <w:pStyle w:val="BodyText"/>
        <w:ind w:left="0"/>
      </w:pPr>
    </w:p>
    <w:p w:rsidRPr="00F17758" w:rsidR="00464E62" w:rsidRDefault="00464E62" w14:paraId="6D5D069B" w14:textId="77777777">
      <w:pPr>
        <w:pStyle w:val="Heading2"/>
        <w:rPr/>
      </w:pPr>
      <w:bookmarkStart w:name="_Toc492796467" w:id="23"/>
      <w:bookmarkStart w:name="_Toc5537910" w:id="24"/>
      <w:r w:rsidR="08AA6702">
        <w:rPr/>
        <w:t xml:space="preserve">Use-Case </w:t>
      </w:r>
      <w:bookmarkEnd w:id="23"/>
      <w:r w:rsidR="08AA6702">
        <w:rPr/>
        <w:t>Specifications</w:t>
      </w:r>
      <w:bookmarkEnd w:id="24"/>
    </w:p>
    <w:p w:rsidR="08AA6702" w:rsidP="08AA6702" w:rsidRDefault="08AA6702" w14:paraId="01D6BFCA" w14:textId="77F5D41F">
      <w:pPr>
        <w:pStyle w:val="BodyText"/>
      </w:pPr>
      <w:r w:rsidR="08AA6702">
        <w:rPr/>
        <w:t>Actor: User</w:t>
      </w:r>
    </w:p>
    <w:p w:rsidR="08AA6702" w:rsidP="08AA6702" w:rsidRDefault="08AA6702" w14:paraId="09B5621A" w14:textId="36442C23">
      <w:pPr>
        <w:pStyle w:val="BodyText"/>
      </w:pPr>
      <w:r w:rsidR="08AA6702">
        <w:rPr/>
        <w:t xml:space="preserve">The user inputs an arithmetic expression and receives the results. The system should </w:t>
      </w:r>
      <w:r w:rsidR="08AA6702">
        <w:rPr/>
        <w:t>validate</w:t>
      </w:r>
      <w:r w:rsidR="08AA6702">
        <w:rPr/>
        <w:t xml:space="preserve"> then evaluates the expression. After doing so, it should display the results or error messages. </w:t>
      </w:r>
    </w:p>
    <w:p w:rsidR="08AA6702" w:rsidP="08AA6702" w:rsidRDefault="08AA6702" w14:paraId="2BF7CA7B" w14:textId="4C66A106">
      <w:pPr>
        <w:pStyle w:val="BodyText"/>
        <w:numPr>
          <w:ilvl w:val="0"/>
          <w:numId w:val="19"/>
        </w:numPr>
        <w:rPr/>
      </w:pPr>
      <w:r w:rsidR="08AA6702">
        <w:rPr/>
        <w:t xml:space="preserve">The user enters an </w:t>
      </w:r>
      <w:r w:rsidR="08AA6702">
        <w:rPr/>
        <w:t>arithmetic expression</w:t>
      </w:r>
    </w:p>
    <w:p w:rsidR="08AA6702" w:rsidP="08AA6702" w:rsidRDefault="08AA6702" w14:paraId="30B14401" w14:textId="6600DCDD">
      <w:pPr>
        <w:pStyle w:val="BodyText"/>
        <w:numPr>
          <w:ilvl w:val="0"/>
          <w:numId w:val="19"/>
        </w:numPr>
        <w:rPr/>
      </w:pPr>
      <w:r w:rsidR="08AA6702">
        <w:rPr/>
        <w:t xml:space="preserve">The system </w:t>
      </w:r>
      <w:r w:rsidR="08AA6702">
        <w:rPr/>
        <w:t>validates</w:t>
      </w:r>
      <w:r w:rsidR="08AA6702">
        <w:rPr/>
        <w:t xml:space="preserve"> the expression</w:t>
      </w:r>
    </w:p>
    <w:p w:rsidR="08AA6702" w:rsidP="08AA6702" w:rsidRDefault="08AA6702" w14:paraId="4BE056AF" w14:textId="32351E17">
      <w:pPr>
        <w:pStyle w:val="BodyText"/>
        <w:numPr>
          <w:ilvl w:val="0"/>
          <w:numId w:val="19"/>
        </w:numPr>
        <w:rPr/>
      </w:pPr>
      <w:r w:rsidR="08AA6702">
        <w:rPr/>
        <w:t xml:space="preserve">The system evaluates the expressions according to the operator rules </w:t>
      </w:r>
    </w:p>
    <w:p w:rsidR="08AA6702" w:rsidP="08AA6702" w:rsidRDefault="08AA6702" w14:paraId="3373675E" w14:textId="0FF84FD3">
      <w:pPr>
        <w:pStyle w:val="BodyText"/>
        <w:numPr>
          <w:ilvl w:val="0"/>
          <w:numId w:val="19"/>
        </w:numPr>
        <w:rPr/>
      </w:pPr>
      <w:r w:rsidR="08AA6702">
        <w:rPr/>
        <w:t>The system displays the result or an error message</w:t>
      </w:r>
    </w:p>
    <w:p w:rsidR="08AA6702" w:rsidP="08AA6702" w:rsidRDefault="08AA6702" w14:paraId="77BDE86E" w14:textId="02A638D6">
      <w:pPr>
        <w:pStyle w:val="BodyText"/>
        <w:ind w:left="0"/>
      </w:pPr>
    </w:p>
    <w:p w:rsidRPr="00F17758" w:rsidR="00464E62" w:rsidRDefault="00464E62" w14:paraId="5DD03629" w14:textId="77777777">
      <w:pPr>
        <w:pStyle w:val="Heading2"/>
        <w:rPr/>
      </w:pPr>
      <w:bookmarkStart w:name="_Toc492796468" w:id="25"/>
      <w:bookmarkStart w:name="_Toc5537911" w:id="26"/>
      <w:r w:rsidR="08AA6702">
        <w:rPr/>
        <w:t>Supplementary Requirements</w:t>
      </w:r>
      <w:bookmarkEnd w:id="25"/>
      <w:bookmarkEnd w:id="26"/>
      <w:r w:rsidR="08AA6702">
        <w:rPr/>
        <w:t xml:space="preserve"> </w:t>
      </w:r>
    </w:p>
    <w:p w:rsidR="08AA6702" w:rsidP="08AA6702" w:rsidRDefault="08AA6702" w14:paraId="546A67F8" w14:textId="4A0E47D3">
      <w:pPr>
        <w:pStyle w:val="BodyText"/>
        <w:ind w:left="0"/>
      </w:pPr>
      <w:r w:rsidR="08AA6702">
        <w:rPr/>
        <w:t xml:space="preserve">The Arithmetic expression Evaluator system shall </w:t>
      </w:r>
      <w:r w:rsidR="08AA6702">
        <w:rPr/>
        <w:t>operate</w:t>
      </w:r>
      <w:r w:rsidR="08AA6702">
        <w:rPr/>
        <w:t xml:space="preserve"> through a command line interface that allows users to input arithmetic expressions and receive results directly in the terminal. The system shall process expressions efficiently so that results are displayed </w:t>
      </w:r>
      <w:r w:rsidR="08AA6702">
        <w:rPr/>
        <w:t>immediately</w:t>
      </w:r>
      <w:r w:rsidR="08AA6702">
        <w:rPr/>
        <w:t xml:space="preserve"> after evaluation under normal usage conditions.</w:t>
      </w:r>
    </w:p>
    <w:p w:rsidR="08AA6702" w:rsidP="08AA6702" w:rsidRDefault="08AA6702" w14:paraId="2AD2B8FD" w14:textId="2E37D952">
      <w:pPr>
        <w:pStyle w:val="BodyText"/>
        <w:ind w:left="0"/>
      </w:pPr>
    </w:p>
    <w:p w:rsidRPr="00F17758" w:rsidR="00464E62" w:rsidRDefault="00464E62" w14:paraId="66474D9C" w14:textId="77777777">
      <w:pPr>
        <w:pStyle w:val="Heading1"/>
        <w:rPr/>
      </w:pPr>
      <w:bookmarkStart w:name="_Toc5537912" w:id="27"/>
      <w:r w:rsidR="08AA6702">
        <w:rPr/>
        <w:t xml:space="preserve">Classification of </w:t>
      </w:r>
      <w:r w:rsidR="08AA6702">
        <w:rPr/>
        <w:t>Functional</w:t>
      </w:r>
      <w:r w:rsidR="08AA6702">
        <w:rPr/>
        <w:t xml:space="preserve"> Requirements</w:t>
      </w:r>
      <w:bookmarkEnd w:id="27"/>
    </w:p>
    <w:p w:rsidRPr="00F17758" w:rsidR="00464E62" w:rsidRDefault="00464E62" w14:paraId="3D15F620" w14:textId="77777777">
      <w:pPr>
        <w:pStyle w:val="InfoBlue"/>
      </w:pPr>
    </w:p>
    <w:tbl>
      <w:tblPr>
        <w:tblW w:w="9072" w:type="dxa"/>
        <w:tblInd w:w="496"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7087"/>
        <w:gridCol w:w="1985"/>
      </w:tblGrid>
      <w:tr w:rsidRPr="00F17758" w:rsidR="00464E62" w:rsidTr="08AA6702" w14:paraId="6CFBFD74" w14:textId="77777777">
        <w:trPr>
          <w:trHeight w:val="484"/>
        </w:trPr>
        <w:tc>
          <w:tcPr>
            <w:tcW w:w="7087" w:type="dxa"/>
            <w:tcBorders>
              <w:top w:val="single" w:color="auto" w:sz="12" w:space="0"/>
              <w:bottom w:val="single" w:color="auto" w:sz="12" w:space="0"/>
              <w:right w:val="single" w:color="auto" w:sz="12" w:space="0"/>
            </w:tcBorders>
            <w:shd w:val="clear" w:color="auto" w:fill="CCCCCC"/>
            <w:tcMar/>
            <w:vAlign w:val="center"/>
          </w:tcPr>
          <w:p w:rsidRPr="00F17758" w:rsidR="00464E62" w:rsidRDefault="00464E62" w14:paraId="0E8FF23C" w14:textId="77777777">
            <w:pPr>
              <w:pStyle w:val="Footer"/>
              <w:spacing w:before="120" w:after="120"/>
              <w:rPr>
                <w:rFonts w:ascii="Arial" w:hAnsi="Arial" w:cs="Arial"/>
                <w:b/>
              </w:rPr>
            </w:pPr>
            <w:r w:rsidRPr="00F17758">
              <w:rPr>
                <w:rFonts w:ascii="Arial" w:hAnsi="Arial" w:cs="Arial"/>
                <w:b/>
              </w:rPr>
              <w:t>Functionality</w:t>
            </w:r>
          </w:p>
        </w:tc>
        <w:tc>
          <w:tcPr>
            <w:tcW w:w="1985" w:type="dxa"/>
            <w:tcBorders>
              <w:top w:val="single" w:color="auto" w:sz="12" w:space="0"/>
              <w:left w:val="single" w:color="auto" w:sz="12" w:space="0"/>
              <w:bottom w:val="single" w:color="auto" w:sz="12" w:space="0"/>
            </w:tcBorders>
            <w:shd w:val="clear" w:color="auto" w:fill="CCCCCC"/>
            <w:tcMar/>
            <w:vAlign w:val="center"/>
          </w:tcPr>
          <w:p w:rsidRPr="00F17758" w:rsidR="00464E62" w:rsidRDefault="00464E62" w14:paraId="434C9BA6" w14:textId="77777777">
            <w:pPr>
              <w:pStyle w:val="Footer"/>
              <w:spacing w:before="120" w:after="120"/>
              <w:jc w:val="center"/>
              <w:rPr>
                <w:rFonts w:ascii="Arial" w:hAnsi="Arial" w:cs="Arial"/>
                <w:b/>
              </w:rPr>
            </w:pPr>
            <w:r w:rsidRPr="00F17758">
              <w:rPr>
                <w:rFonts w:ascii="Arial" w:hAnsi="Arial" w:cs="Arial"/>
                <w:b/>
              </w:rPr>
              <w:t>Type</w:t>
            </w:r>
          </w:p>
        </w:tc>
      </w:tr>
      <w:tr w:rsidRPr="00F17758" w:rsidR="00464E62" w:rsidTr="08AA6702" w14:paraId="2142316F" w14:textId="77777777">
        <w:tc>
          <w:tcPr>
            <w:tcW w:w="7087" w:type="dxa"/>
            <w:tcBorders>
              <w:top w:val="single" w:color="auto" w:sz="12" w:space="0"/>
              <w:right w:val="single" w:color="auto" w:sz="12" w:space="0"/>
            </w:tcBorders>
            <w:tcMar/>
          </w:tcPr>
          <w:p w:rsidRPr="00F17758" w:rsidR="00464E62" w:rsidP="08AA6702" w:rsidRDefault="00464E62" w14:paraId="1A37364A" w14:textId="6E53587A">
            <w:pPr>
              <w:pStyle w:val="Normal"/>
              <w:autoSpaceDE w:val="0"/>
              <w:autoSpaceDN w:val="0"/>
              <w:adjustRightInd w:val="0"/>
              <w:spacing w:before="120" w:after="120"/>
            </w:pPr>
            <w:r w:rsidRPr="08AA6702" w:rsidR="08AA6702">
              <w:rPr>
                <w:rFonts w:ascii="Times New Roman" w:hAnsi="Times New Roman" w:eastAsia="Times New Roman" w:cs="Times New Roman"/>
                <w:noProof w:val="0"/>
                <w:sz w:val="20"/>
                <w:szCs w:val="20"/>
                <w:lang w:val="en-US"/>
              </w:rPr>
              <w:t>Expression input</w:t>
            </w:r>
          </w:p>
        </w:tc>
        <w:tc>
          <w:tcPr>
            <w:tcW w:w="1985" w:type="dxa"/>
            <w:tcBorders>
              <w:top w:val="single" w:color="auto" w:sz="12" w:space="0"/>
              <w:left w:val="single" w:color="auto" w:sz="12" w:space="0"/>
            </w:tcBorders>
            <w:tcMar/>
          </w:tcPr>
          <w:p w:rsidRPr="00F17758" w:rsidR="00464E62" w:rsidRDefault="00464E62" w14:paraId="532A8521" w14:textId="63DA4B56">
            <w:pPr>
              <w:pStyle w:val="Footer"/>
              <w:spacing w:before="120" w:after="120"/>
              <w:jc w:val="center"/>
            </w:pPr>
            <w:r w:rsidRPr="08AA6702" w:rsidR="08AA6702">
              <w:rPr>
                <w:noProof w:val="0"/>
                <w:lang w:val="en-US"/>
              </w:rPr>
              <w:t>Essential</w:t>
            </w:r>
          </w:p>
        </w:tc>
      </w:tr>
      <w:tr w:rsidRPr="00F17758" w:rsidR="00464E62" w:rsidTr="08AA6702" w14:paraId="60B39380" w14:textId="77777777">
        <w:trPr>
          <w:trHeight w:val="323"/>
        </w:trPr>
        <w:tc>
          <w:tcPr>
            <w:tcW w:w="7087" w:type="dxa"/>
            <w:tcBorders>
              <w:right w:val="single" w:color="auto" w:sz="12" w:space="0"/>
            </w:tcBorders>
            <w:tcMar/>
          </w:tcPr>
          <w:p w:rsidRPr="00F17758" w:rsidR="00464E62" w:rsidP="08AA6702" w:rsidRDefault="00464E62" w14:paraId="036F3F20" w14:textId="72746BC5">
            <w:pPr>
              <w:pStyle w:val="Normal"/>
              <w:autoSpaceDE w:val="0"/>
              <w:autoSpaceDN w:val="0"/>
              <w:adjustRightInd w:val="0"/>
              <w:spacing w:before="120" w:after="120"/>
            </w:pPr>
            <w:r w:rsidRPr="08AA6702" w:rsidR="08AA6702">
              <w:rPr>
                <w:rFonts w:ascii="Times New Roman" w:hAnsi="Times New Roman" w:eastAsia="Times New Roman" w:cs="Times New Roman"/>
                <w:noProof w:val="0"/>
                <w:sz w:val="20"/>
                <w:szCs w:val="20"/>
                <w:lang w:val="en-US"/>
              </w:rPr>
              <w:t>Expression validation</w:t>
            </w:r>
          </w:p>
        </w:tc>
        <w:tc>
          <w:tcPr>
            <w:tcW w:w="1985" w:type="dxa"/>
            <w:tcBorders>
              <w:left w:val="single" w:color="auto" w:sz="12" w:space="0"/>
            </w:tcBorders>
            <w:tcMar/>
          </w:tcPr>
          <w:p w:rsidRPr="00F17758" w:rsidR="00464E62" w:rsidRDefault="00464E62" w14:paraId="5DD57342" w14:textId="01A9FB12">
            <w:pPr>
              <w:pStyle w:val="Footer"/>
              <w:spacing w:before="120" w:after="120"/>
              <w:jc w:val="center"/>
            </w:pPr>
            <w:r w:rsidRPr="08AA6702" w:rsidR="08AA6702">
              <w:rPr>
                <w:noProof w:val="0"/>
                <w:lang w:val="en-US"/>
              </w:rPr>
              <w:t>Essential</w:t>
            </w:r>
          </w:p>
        </w:tc>
      </w:tr>
      <w:tr w:rsidR="08AA6702" w:rsidTr="08AA6702" w14:paraId="37DE0333">
        <w:trPr>
          <w:trHeight w:val="300"/>
        </w:trPr>
        <w:tc>
          <w:tcPr>
            <w:tcW w:w="7087" w:type="dxa"/>
            <w:tcBorders>
              <w:right w:val="single" w:color="auto" w:sz="12" w:space="0"/>
            </w:tcBorders>
            <w:tcMar/>
          </w:tcPr>
          <w:p w:rsidR="08AA6702" w:rsidP="08AA6702" w:rsidRDefault="08AA6702" w14:paraId="6F368DED" w14:textId="2FFAFDA2">
            <w:pPr>
              <w:pStyle w:val="Heading3"/>
              <w:numPr>
                <w:ilvl w:val="0"/>
                <w:numId w:val="0"/>
              </w:numPr>
              <w:ind w:left="0"/>
              <w:rPr>
                <w:rFonts w:ascii="Times New Roman" w:hAnsi="Times New Roman" w:eastAsia="Times New Roman" w:cs="Times New Roman"/>
                <w:i w:val="0"/>
                <w:iCs w:val="0"/>
              </w:rPr>
            </w:pPr>
            <w:r w:rsidRPr="08AA6702" w:rsidR="08AA6702">
              <w:rPr>
                <w:rFonts w:ascii="Times New Roman" w:hAnsi="Times New Roman" w:eastAsia="Times New Roman" w:cs="Times New Roman"/>
                <w:i w:val="0"/>
                <w:iCs w:val="0"/>
              </w:rPr>
              <w:t>Display messages</w:t>
            </w:r>
          </w:p>
        </w:tc>
        <w:tc>
          <w:tcPr>
            <w:tcW w:w="1985" w:type="dxa"/>
            <w:tcBorders>
              <w:left w:val="single" w:color="auto" w:sz="12" w:space="0"/>
            </w:tcBorders>
            <w:tcMar/>
          </w:tcPr>
          <w:p w:rsidR="08AA6702" w:rsidP="08AA6702" w:rsidRDefault="08AA6702" w14:paraId="3AF9DC2A" w14:textId="01A9FB12">
            <w:pPr>
              <w:pStyle w:val="Footer"/>
              <w:spacing w:before="120" w:after="120"/>
              <w:jc w:val="center"/>
            </w:pPr>
            <w:r w:rsidRPr="08AA6702" w:rsidR="08AA6702">
              <w:rPr>
                <w:noProof w:val="0"/>
                <w:lang w:val="en-US"/>
              </w:rPr>
              <w:t>Essential</w:t>
            </w:r>
          </w:p>
          <w:p w:rsidR="08AA6702" w:rsidP="08AA6702" w:rsidRDefault="08AA6702" w14:paraId="11C08637" w14:textId="0D3F7033">
            <w:pPr>
              <w:pStyle w:val="Footer"/>
              <w:jc w:val="center"/>
              <w:rPr>
                <w:noProof w:val="0"/>
                <w:lang w:val="en-US"/>
              </w:rPr>
            </w:pPr>
          </w:p>
        </w:tc>
      </w:tr>
      <w:tr w:rsidR="08AA6702" w:rsidTr="08AA6702" w14:paraId="0AFFFB69">
        <w:trPr>
          <w:trHeight w:val="449"/>
        </w:trPr>
        <w:tc>
          <w:tcPr>
            <w:tcW w:w="7087" w:type="dxa"/>
            <w:tcBorders>
              <w:right w:val="single" w:color="auto" w:sz="12" w:space="0"/>
            </w:tcBorders>
            <w:tcMar/>
          </w:tcPr>
          <w:p w:rsidR="08AA6702" w:rsidP="08AA6702" w:rsidRDefault="08AA6702" w14:paraId="57CB9CE1" w14:textId="6D849B08">
            <w:pPr>
              <w:pStyle w:val="Normal"/>
            </w:pPr>
            <w:r w:rsidRPr="08AA6702" w:rsidR="08AA6702">
              <w:rPr>
                <w:rFonts w:ascii="Times New Roman" w:hAnsi="Times New Roman" w:eastAsia="Times New Roman" w:cs="Times New Roman"/>
                <w:noProof w:val="0"/>
                <w:sz w:val="20"/>
                <w:szCs w:val="20"/>
                <w:lang w:val="en-US"/>
              </w:rPr>
              <w:t>Error handling</w:t>
            </w:r>
          </w:p>
        </w:tc>
        <w:tc>
          <w:tcPr>
            <w:tcW w:w="1985" w:type="dxa"/>
            <w:tcBorders>
              <w:left w:val="single" w:color="auto" w:sz="12" w:space="0"/>
            </w:tcBorders>
            <w:tcMar/>
          </w:tcPr>
          <w:p w:rsidR="08AA6702" w:rsidP="08AA6702" w:rsidRDefault="08AA6702" w14:paraId="1AB3E494" w14:textId="01A9FB12">
            <w:pPr>
              <w:pStyle w:val="Footer"/>
              <w:spacing w:before="120" w:after="120"/>
              <w:jc w:val="center"/>
            </w:pPr>
            <w:r w:rsidRPr="08AA6702" w:rsidR="08AA6702">
              <w:rPr>
                <w:noProof w:val="0"/>
                <w:lang w:val="en-US"/>
              </w:rPr>
              <w:t>Essential</w:t>
            </w:r>
          </w:p>
          <w:p w:rsidR="08AA6702" w:rsidP="08AA6702" w:rsidRDefault="08AA6702" w14:paraId="14AE3FFC" w14:textId="29EB6E7B">
            <w:pPr>
              <w:pStyle w:val="Footer"/>
              <w:jc w:val="center"/>
              <w:rPr>
                <w:noProof w:val="0"/>
                <w:lang w:val="en-US"/>
              </w:rPr>
            </w:pPr>
          </w:p>
        </w:tc>
      </w:tr>
      <w:tr w:rsidR="08AA6702" w:rsidTr="08AA6702" w14:paraId="54FAA5D7">
        <w:trPr>
          <w:trHeight w:val="449"/>
        </w:trPr>
        <w:tc>
          <w:tcPr>
            <w:tcW w:w="7087" w:type="dxa"/>
            <w:tcBorders>
              <w:right w:val="single" w:color="auto" w:sz="12" w:space="0"/>
            </w:tcBorders>
            <w:tcMar/>
          </w:tcPr>
          <w:p w:rsidR="08AA6702" w:rsidP="08AA6702" w:rsidRDefault="08AA6702" w14:paraId="45B84AAA" w14:textId="5BF35306">
            <w:pPr>
              <w:pStyle w:val="Normal"/>
              <w:rPr>
                <w:rFonts w:ascii="Times New Roman" w:hAnsi="Times New Roman" w:eastAsia="Times New Roman" w:cs="Times New Roman"/>
                <w:noProof w:val="0"/>
                <w:sz w:val="20"/>
                <w:szCs w:val="20"/>
                <w:lang w:val="en-US"/>
              </w:rPr>
            </w:pPr>
            <w:r w:rsidRPr="08AA6702" w:rsidR="08AA6702">
              <w:rPr>
                <w:rFonts w:ascii="Times New Roman" w:hAnsi="Times New Roman" w:eastAsia="Times New Roman" w:cs="Times New Roman"/>
                <w:noProof w:val="0"/>
                <w:sz w:val="20"/>
                <w:szCs w:val="20"/>
                <w:lang w:val="en-US"/>
              </w:rPr>
              <w:t>Floating Point Numbers</w:t>
            </w:r>
          </w:p>
        </w:tc>
        <w:tc>
          <w:tcPr>
            <w:tcW w:w="1985" w:type="dxa"/>
            <w:tcBorders>
              <w:left w:val="single" w:color="auto" w:sz="12" w:space="0"/>
            </w:tcBorders>
            <w:tcMar/>
          </w:tcPr>
          <w:p w:rsidR="08AA6702" w:rsidP="08AA6702" w:rsidRDefault="08AA6702" w14:paraId="006C2AC9" w14:textId="56D4809F">
            <w:pPr>
              <w:pStyle w:val="Footer"/>
              <w:jc w:val="center"/>
              <w:rPr>
                <w:noProof w:val="0"/>
                <w:lang w:val="en-US"/>
              </w:rPr>
            </w:pPr>
            <w:r w:rsidRPr="08AA6702" w:rsidR="08AA6702">
              <w:rPr>
                <w:noProof w:val="0"/>
                <w:lang w:val="en-US"/>
              </w:rPr>
              <w:t>Desirable</w:t>
            </w:r>
          </w:p>
        </w:tc>
      </w:tr>
    </w:tbl>
    <w:p w:rsidRPr="00F17758" w:rsidR="00464E62" w:rsidRDefault="00464E62" w14:paraId="642E7E3F" w14:textId="77777777">
      <w:pPr>
        <w:pStyle w:val="InfoBlue"/>
      </w:pPr>
    </w:p>
    <w:p w:rsidRPr="00F17758" w:rsidR="00DA03E8" w:rsidP="00DA03E8" w:rsidRDefault="00DA03E8" w14:paraId="0EFA3AC7" w14:textId="4D3BB7DA">
      <w:pPr>
        <w:pStyle w:val="Heading1"/>
        <w:rPr/>
      </w:pPr>
      <w:bookmarkStart w:name="_Toc5537913" w:id="28"/>
      <w:r w:rsidR="08AA6702">
        <w:rPr/>
        <w:t>Appendi</w:t>
      </w:r>
      <w:r w:rsidR="08AA6702">
        <w:rPr/>
        <w:t>c</w:t>
      </w:r>
      <w:r w:rsidR="08AA6702">
        <w:rPr/>
        <w:t>es</w:t>
      </w:r>
      <w:bookmarkEnd w:id="28"/>
    </w:p>
    <w:p w:rsidR="08AA6702" w:rsidP="08AA6702" w:rsidRDefault="08AA6702" w14:paraId="7AF4597C" w14:textId="7AB14148">
      <w:pPr>
        <w:pStyle w:val="Normal"/>
      </w:pPr>
      <w:r w:rsidR="08AA6702">
        <w:rPr/>
        <w:t xml:space="preserve">The appendices included in this document are provided for reference </w:t>
      </w:r>
      <w:r w:rsidR="08AA6702">
        <w:rPr/>
        <w:t>purposes</w:t>
      </w:r>
      <w:r w:rsidR="08AA6702">
        <w:rPr/>
        <w:t xml:space="preserve"> only and are not considered part of the formal requirements. </w:t>
      </w:r>
    </w:p>
    <w:p w:rsidRPr="00F17758" w:rsidR="00464E62" w:rsidP="08AA6702" w:rsidRDefault="00464E62" w14:paraId="4422836D" w14:textId="1B1BC1B8">
      <w:pPr>
        <w:pStyle w:val="Heading2"/>
        <w:rPr/>
      </w:pPr>
      <w:r w:rsidR="08AA6702">
        <w:rPr/>
        <w:t>Operator Precedence Table</w:t>
      </w:r>
    </w:p>
    <w:tbl>
      <w:tblPr>
        <w:tblStyle w:val="TableGrid"/>
        <w:tblW w:w="0" w:type="auto"/>
        <w:tblLook w:val="06A0" w:firstRow="1" w:lastRow="0" w:firstColumn="1" w:lastColumn="0" w:noHBand="1" w:noVBand="1"/>
      </w:tblPr>
      <w:tblGrid>
        <w:gridCol w:w="3120"/>
        <w:gridCol w:w="3120"/>
        <w:gridCol w:w="3120"/>
      </w:tblGrid>
      <w:tr w:rsidR="08AA6702" w:rsidTr="08AA6702" w14:paraId="44E364EE">
        <w:trPr>
          <w:trHeight w:val="300"/>
        </w:trPr>
        <w:tc>
          <w:tcPr>
            <w:tcW w:w="3120" w:type="dxa"/>
            <w:tcMar/>
          </w:tcPr>
          <w:p w:rsidR="08AA6702" w:rsidP="08AA6702" w:rsidRDefault="08AA6702" w14:paraId="6205B8D7" w14:textId="72460C6E">
            <w:pPr>
              <w:pStyle w:val="Normal"/>
              <w:rPr>
                <w:b w:val="1"/>
                <w:bCs w:val="1"/>
              </w:rPr>
            </w:pPr>
            <w:r w:rsidRPr="08AA6702" w:rsidR="08AA6702">
              <w:rPr>
                <w:b w:val="1"/>
                <w:bCs w:val="1"/>
              </w:rPr>
              <w:t xml:space="preserve">Precedence </w:t>
            </w:r>
          </w:p>
        </w:tc>
        <w:tc>
          <w:tcPr>
            <w:tcW w:w="3120" w:type="dxa"/>
            <w:tcMar/>
          </w:tcPr>
          <w:p w:rsidR="08AA6702" w:rsidP="08AA6702" w:rsidRDefault="08AA6702" w14:paraId="53FCC366" w14:textId="3847F041">
            <w:pPr>
              <w:pStyle w:val="Normal"/>
              <w:rPr>
                <w:b w:val="1"/>
                <w:bCs w:val="1"/>
              </w:rPr>
            </w:pPr>
            <w:r w:rsidRPr="08AA6702" w:rsidR="08AA6702">
              <w:rPr>
                <w:b w:val="1"/>
                <w:bCs w:val="1"/>
              </w:rPr>
              <w:t>Operator</w:t>
            </w:r>
          </w:p>
        </w:tc>
        <w:tc>
          <w:tcPr>
            <w:tcW w:w="3120" w:type="dxa"/>
            <w:tcMar/>
          </w:tcPr>
          <w:p w:rsidR="08AA6702" w:rsidP="08AA6702" w:rsidRDefault="08AA6702" w14:paraId="2D27B88B" w14:textId="7E60BA43">
            <w:pPr>
              <w:pStyle w:val="Normal"/>
              <w:rPr>
                <w:b w:val="1"/>
                <w:bCs w:val="1"/>
              </w:rPr>
            </w:pPr>
            <w:r w:rsidRPr="08AA6702" w:rsidR="08AA6702">
              <w:rPr>
                <w:b w:val="1"/>
                <w:bCs w:val="1"/>
              </w:rPr>
              <w:t>Associativity</w:t>
            </w:r>
          </w:p>
        </w:tc>
      </w:tr>
      <w:tr w:rsidR="08AA6702" w:rsidTr="08AA6702" w14:paraId="43B7F11A">
        <w:trPr>
          <w:trHeight w:val="300"/>
        </w:trPr>
        <w:tc>
          <w:tcPr>
            <w:tcW w:w="3120" w:type="dxa"/>
            <w:tcMar/>
          </w:tcPr>
          <w:p w:rsidR="08AA6702" w:rsidP="08AA6702" w:rsidRDefault="08AA6702" w14:paraId="78394BE1" w14:textId="30CB064A">
            <w:pPr>
              <w:pStyle w:val="Normal"/>
            </w:pPr>
            <w:r w:rsidR="08AA6702">
              <w:rPr/>
              <w:t>1</w:t>
            </w:r>
          </w:p>
        </w:tc>
        <w:tc>
          <w:tcPr>
            <w:tcW w:w="3120" w:type="dxa"/>
            <w:tcMar/>
          </w:tcPr>
          <w:p w:rsidR="08AA6702" w:rsidP="08AA6702" w:rsidRDefault="08AA6702" w14:paraId="2E00AF5B" w14:textId="67FE3D20">
            <w:pPr>
              <w:pStyle w:val="Normal"/>
            </w:pPr>
            <w:r w:rsidR="08AA6702">
              <w:rPr/>
              <w:t>( )</w:t>
            </w:r>
            <w:r w:rsidR="08AA6702">
              <w:rPr/>
              <w:t xml:space="preserve"> </w:t>
            </w:r>
            <w:r w:rsidR="08AA6702">
              <w:rPr/>
              <w:t>Parentheses</w:t>
            </w:r>
          </w:p>
        </w:tc>
        <w:tc>
          <w:tcPr>
            <w:tcW w:w="3120" w:type="dxa"/>
            <w:tcMar/>
          </w:tcPr>
          <w:p w:rsidR="08AA6702" w:rsidP="08AA6702" w:rsidRDefault="08AA6702" w14:paraId="7B78ABAC" w14:textId="19F381F4">
            <w:pPr>
              <w:pStyle w:val="Normal"/>
            </w:pPr>
            <w:r w:rsidR="08AA6702">
              <w:rPr/>
              <w:t>N/A</w:t>
            </w:r>
          </w:p>
        </w:tc>
      </w:tr>
      <w:tr w:rsidR="08AA6702" w:rsidTr="08AA6702" w14:paraId="5420F08A">
        <w:trPr>
          <w:trHeight w:val="300"/>
        </w:trPr>
        <w:tc>
          <w:tcPr>
            <w:tcW w:w="3120" w:type="dxa"/>
            <w:tcMar/>
          </w:tcPr>
          <w:p w:rsidR="08AA6702" w:rsidP="08AA6702" w:rsidRDefault="08AA6702" w14:paraId="681D28CD" w14:textId="7A329225">
            <w:pPr>
              <w:pStyle w:val="Normal"/>
            </w:pPr>
            <w:r w:rsidR="08AA6702">
              <w:rPr/>
              <w:t>2</w:t>
            </w:r>
          </w:p>
        </w:tc>
        <w:tc>
          <w:tcPr>
            <w:tcW w:w="3120" w:type="dxa"/>
            <w:tcMar/>
          </w:tcPr>
          <w:p w:rsidR="08AA6702" w:rsidP="08AA6702" w:rsidRDefault="08AA6702" w14:paraId="3EEB449B" w14:textId="4FEB08CB">
            <w:pPr>
              <w:pStyle w:val="Normal"/>
            </w:pPr>
            <w:r w:rsidR="08AA6702">
              <w:rPr/>
              <w:t xml:space="preserve">^ </w:t>
            </w:r>
            <w:r w:rsidR="08AA6702">
              <w:rPr/>
              <w:t>Exponentiation</w:t>
            </w:r>
          </w:p>
        </w:tc>
        <w:tc>
          <w:tcPr>
            <w:tcW w:w="3120" w:type="dxa"/>
            <w:tcMar/>
          </w:tcPr>
          <w:p w:rsidR="08AA6702" w:rsidP="08AA6702" w:rsidRDefault="08AA6702" w14:paraId="26798A5E" w14:textId="4F1BCADC">
            <w:pPr>
              <w:pStyle w:val="Normal"/>
            </w:pPr>
            <w:r w:rsidR="08AA6702">
              <w:rPr/>
              <w:t>Right to left</w:t>
            </w:r>
          </w:p>
        </w:tc>
      </w:tr>
      <w:tr w:rsidR="08AA6702" w:rsidTr="08AA6702" w14:paraId="4192ED5E">
        <w:trPr>
          <w:trHeight w:val="300"/>
        </w:trPr>
        <w:tc>
          <w:tcPr>
            <w:tcW w:w="3120" w:type="dxa"/>
            <w:tcMar/>
          </w:tcPr>
          <w:p w:rsidR="08AA6702" w:rsidP="08AA6702" w:rsidRDefault="08AA6702" w14:paraId="7FA81C4F" w14:textId="7200D587">
            <w:pPr>
              <w:pStyle w:val="Normal"/>
            </w:pPr>
            <w:r w:rsidR="08AA6702">
              <w:rPr/>
              <w:t>3</w:t>
            </w:r>
          </w:p>
        </w:tc>
        <w:tc>
          <w:tcPr>
            <w:tcW w:w="3120" w:type="dxa"/>
            <w:tcMar/>
          </w:tcPr>
          <w:p w:rsidR="08AA6702" w:rsidP="08AA6702" w:rsidRDefault="08AA6702" w14:paraId="16003C8A" w14:textId="653B2A95">
            <w:pPr>
              <w:pStyle w:val="Normal"/>
            </w:pPr>
            <w:r w:rsidR="08AA6702">
              <w:rPr/>
              <w:t>*,/</w:t>
            </w:r>
            <w:r w:rsidR="08AA6702">
              <w:rPr/>
              <w:t>,% Multiply, Divide, Modulus</w:t>
            </w:r>
          </w:p>
        </w:tc>
        <w:tc>
          <w:tcPr>
            <w:tcW w:w="3120" w:type="dxa"/>
            <w:tcMar/>
          </w:tcPr>
          <w:p w:rsidR="08AA6702" w:rsidP="08AA6702" w:rsidRDefault="08AA6702" w14:paraId="09C7B11A" w14:textId="2DF4D1BE">
            <w:pPr>
              <w:pStyle w:val="Normal"/>
            </w:pPr>
            <w:r w:rsidR="08AA6702">
              <w:rPr/>
              <w:t>Left t</w:t>
            </w:r>
            <w:r w:rsidR="08AA6702">
              <w:rPr/>
              <w:t>o</w:t>
            </w:r>
            <w:r w:rsidR="08AA6702">
              <w:rPr/>
              <w:t xml:space="preserve"> right</w:t>
            </w:r>
          </w:p>
        </w:tc>
      </w:tr>
      <w:tr w:rsidR="08AA6702" w:rsidTr="08AA6702" w14:paraId="4ABC8D48">
        <w:trPr>
          <w:trHeight w:val="300"/>
        </w:trPr>
        <w:tc>
          <w:tcPr>
            <w:tcW w:w="3120" w:type="dxa"/>
            <w:tcMar/>
          </w:tcPr>
          <w:p w:rsidR="08AA6702" w:rsidP="08AA6702" w:rsidRDefault="08AA6702" w14:paraId="4FCAAEB8" w14:textId="5546A657">
            <w:pPr>
              <w:pStyle w:val="Normal"/>
            </w:pPr>
            <w:r w:rsidR="08AA6702">
              <w:rPr/>
              <w:t>4</w:t>
            </w:r>
          </w:p>
        </w:tc>
        <w:tc>
          <w:tcPr>
            <w:tcW w:w="3120" w:type="dxa"/>
            <w:tcMar/>
          </w:tcPr>
          <w:p w:rsidR="08AA6702" w:rsidP="08AA6702" w:rsidRDefault="08AA6702" w14:paraId="01FD8E88" w14:textId="3B4F9DF7">
            <w:pPr>
              <w:pStyle w:val="Normal"/>
            </w:pPr>
            <w:r w:rsidR="08AA6702">
              <w:rPr/>
              <w:t>+,- Addition, Subtraction</w:t>
            </w:r>
          </w:p>
        </w:tc>
        <w:tc>
          <w:tcPr>
            <w:tcW w:w="3120" w:type="dxa"/>
            <w:tcMar/>
          </w:tcPr>
          <w:p w:rsidR="08AA6702" w:rsidP="08AA6702" w:rsidRDefault="08AA6702" w14:paraId="265A7D18" w14:textId="54F90156">
            <w:pPr>
              <w:pStyle w:val="Normal"/>
            </w:pPr>
            <w:r w:rsidR="08AA6702">
              <w:rPr/>
              <w:t>Left to right</w:t>
            </w:r>
          </w:p>
        </w:tc>
      </w:tr>
    </w:tbl>
    <w:p w:rsidR="08AA6702" w:rsidRDefault="08AA6702" w14:paraId="72B781C6" w14:textId="2329C1AD"/>
    <w:p w:rsidR="08AA6702" w:rsidP="08AA6702" w:rsidRDefault="08AA6702" w14:paraId="0516F654" w14:textId="6819FAC2">
      <w:pPr>
        <w:pStyle w:val="Normal"/>
      </w:pPr>
    </w:p>
    <w:p w:rsidR="08AA6702" w:rsidP="08AA6702" w:rsidRDefault="08AA6702" w14:paraId="5EEBEF72" w14:textId="24B7D388">
      <w:pPr>
        <w:pStyle w:val="Normal"/>
      </w:pPr>
    </w:p>
    <w:sectPr w:rsidRPr="00F17758" w:rsidR="00464E62">
      <w:headerReference w:type="default" r:id="rId9"/>
      <w:footerReference w:type="default" r:id="rId10"/>
      <w:headerReference w:type="first" r:id="rId11"/>
      <w:footerReference w:type="first" r:id="rId12"/>
      <w:pgSz w:w="12240" w:h="15840" w:orient="portrait" w:code="1"/>
      <w:pgMar w:top="1440" w:right="1440" w:bottom="1440" w:left="1440" w:header="720" w:footer="720"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22E35" w:rsidRDefault="00E22E35" w14:paraId="7246FCD0" w14:textId="77777777">
      <w:pPr>
        <w:spacing w:line="240" w:lineRule="auto"/>
      </w:pPr>
      <w:r>
        <w:separator/>
      </w:r>
    </w:p>
  </w:endnote>
  <w:endnote w:type="continuationSeparator" w:id="0">
    <w:p w:rsidR="00E22E35" w:rsidRDefault="00E22E35" w14:paraId="2CDB9D5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64E62" w:rsidRDefault="00464E62" w14:paraId="45401B73"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64E62" w:rsidRDefault="00464E62" w14:paraId="4769EECE"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162"/>
      <w:gridCol w:w="3162"/>
      <w:gridCol w:w="3162"/>
    </w:tblGrid>
    <w:tr w:rsidR="00464E62" w14:paraId="052B116E" w14:textId="77777777">
      <w:tc>
        <w:tcPr>
          <w:tcW w:w="3162" w:type="dxa"/>
          <w:tcBorders>
            <w:top w:val="nil"/>
            <w:left w:val="nil"/>
            <w:bottom w:val="nil"/>
            <w:right w:val="nil"/>
          </w:tcBorders>
        </w:tcPr>
        <w:p w:rsidR="00464E62" w:rsidRDefault="00464E62" w14:paraId="7DDEF3DB" w14:textId="77777777">
          <w:pPr>
            <w:ind w:right="360"/>
          </w:pPr>
          <w:r>
            <w:t>Confidential</w:t>
          </w:r>
        </w:p>
      </w:tc>
      <w:tc>
        <w:tcPr>
          <w:tcW w:w="3162" w:type="dxa"/>
          <w:tcBorders>
            <w:top w:val="nil"/>
            <w:left w:val="nil"/>
            <w:bottom w:val="nil"/>
            <w:right w:val="nil"/>
          </w:tcBorders>
        </w:tcPr>
        <w:p w:rsidR="00464E62" w:rsidRDefault="00464E62" w14:paraId="6D3E1B28" w14:textId="21058EFC">
          <w:pPr>
            <w:jc w:val="center"/>
          </w:pPr>
          <w:r>
            <w:rPr>
              <w:rFonts w:ascii="Symbol" w:hAnsi="Symbol" w:eastAsia="Symbol" w:cs="Symbol"/>
            </w:rPr>
            <w:t>Ó</w:t>
          </w:r>
          <w:r>
            <w:fldChar w:fldCharType="begin"/>
          </w:r>
          <w:r>
            <w:instrText> DOCPROPERTY "Company"  \* MERGEFORMAT </w:instrText>
          </w:r>
          <w:r>
            <w:fldChar w:fldCharType="separate"/>
          </w:r>
          <w:r w:rsidR="002D3F44">
            <w:t>&lt;Company Name&gt;</w:t>
          </w:r>
          <w:r>
            <w:fldChar w:fldCharType="end"/>
          </w:r>
          <w:r>
            <w:t xml:space="preserve">, </w:t>
          </w:r>
          <w:r>
            <w:fldChar w:fldCharType="begin"/>
          </w:r>
          <w:r>
            <w:instrText xml:space="preserve"> DATE \@ "yyyy" </w:instrText>
          </w:r>
          <w:r>
            <w:fldChar w:fldCharType="separate"/>
          </w:r>
          <w:r w:rsidR="00751A2F">
            <w:rPr>
              <w:noProof/>
            </w:rPr>
            <w:t>2026</w:t>
          </w:r>
          <w:r>
            <w:fldChar w:fldCharType="end"/>
          </w:r>
        </w:p>
      </w:tc>
      <w:tc>
        <w:tcPr>
          <w:tcW w:w="3162" w:type="dxa"/>
          <w:tcBorders>
            <w:top w:val="nil"/>
            <w:left w:val="nil"/>
            <w:bottom w:val="nil"/>
            <w:right w:val="nil"/>
          </w:tcBorders>
        </w:tcPr>
        <w:p w:rsidR="00464E62" w:rsidRDefault="00464E62" w14:paraId="02A4BE74" w14:textId="77777777">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F17758">
            <w:rPr>
              <w:rStyle w:val="PageNumber"/>
              <w:noProof/>
            </w:rPr>
            <w:t>6</w:t>
          </w:r>
          <w:r>
            <w:rPr>
              <w:rStyle w:val="PageNumber"/>
            </w:rPr>
            <w:fldChar w:fldCharType="end"/>
          </w:r>
        </w:p>
      </w:tc>
    </w:tr>
  </w:tbl>
  <w:p w:rsidR="00464E62" w:rsidRDefault="00464E62" w14:paraId="60485FA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64E62" w:rsidRDefault="00464E62" w14:paraId="365D3F85" w14:textId="77777777">
    <w:pPr>
      <w:pStyle w:val="Footer"/>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AA6702" w:rsidTr="08AA6702" w14:paraId="49378380">
      <w:trPr>
        <w:trHeight w:val="300"/>
      </w:trPr>
      <w:tc>
        <w:tcPr>
          <w:tcW w:w="3120" w:type="dxa"/>
          <w:tcMar/>
        </w:tcPr>
        <w:p w:rsidR="08AA6702" w:rsidP="08AA6702" w:rsidRDefault="08AA6702" w14:paraId="4424CE52" w14:textId="0EBD07AA">
          <w:pPr>
            <w:pStyle w:val="Header"/>
            <w:bidi w:val="0"/>
            <w:ind w:left="-115"/>
            <w:jc w:val="left"/>
          </w:pPr>
        </w:p>
      </w:tc>
      <w:tc>
        <w:tcPr>
          <w:tcW w:w="3120" w:type="dxa"/>
          <w:tcMar/>
        </w:tcPr>
        <w:p w:rsidR="08AA6702" w:rsidP="08AA6702" w:rsidRDefault="08AA6702" w14:paraId="63AD5110" w14:textId="626D6C2E">
          <w:pPr>
            <w:pStyle w:val="Header"/>
            <w:bidi w:val="0"/>
            <w:jc w:val="center"/>
          </w:pPr>
        </w:p>
      </w:tc>
      <w:tc>
        <w:tcPr>
          <w:tcW w:w="3120" w:type="dxa"/>
          <w:tcMar/>
        </w:tcPr>
        <w:p w:rsidR="08AA6702" w:rsidP="08AA6702" w:rsidRDefault="08AA6702" w14:paraId="18AB943E" w14:textId="128684CE">
          <w:pPr>
            <w:pStyle w:val="Header"/>
            <w:bidi w:val="0"/>
            <w:ind w:right="-115"/>
            <w:jc w:val="right"/>
          </w:pPr>
        </w:p>
      </w:tc>
    </w:tr>
  </w:tbl>
  <w:p w:rsidR="08AA6702" w:rsidP="08AA6702" w:rsidRDefault="08AA6702" w14:paraId="6AE45B09" w14:textId="6AE63E1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22E35" w:rsidRDefault="00E22E35" w14:paraId="541003C9" w14:textId="77777777">
      <w:pPr>
        <w:spacing w:line="240" w:lineRule="auto"/>
      </w:pPr>
      <w:r>
        <w:separator/>
      </w:r>
    </w:p>
  </w:footnote>
  <w:footnote w:type="continuationSeparator" w:id="0">
    <w:p w:rsidR="00E22E35" w:rsidRDefault="00E22E35" w14:paraId="6B60313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64E62" w:rsidRDefault="00464E62" w14:paraId="766F3766" w14:textId="77777777">
    <w:pPr>
      <w:rPr>
        <w:sz w:val="24"/>
      </w:rPr>
    </w:pPr>
  </w:p>
  <w:p w:rsidR="00464E62" w:rsidRDefault="00464E62" w14:paraId="23AD3C2B" w14:textId="77777777">
    <w:pPr>
      <w:pBdr>
        <w:top w:val="single" w:color="auto" w:sz="6" w:space="1"/>
      </w:pBdr>
      <w:rPr>
        <w:sz w:val="24"/>
      </w:rPr>
    </w:pPr>
  </w:p>
  <w:p w:rsidR="00464E62" w:rsidP="08AA6702" w:rsidRDefault="00464E62" w14:paraId="47E9F7B1" w14:textId="56808A81">
    <w:pPr>
      <w:pBdr>
        <w:bottom w:val="single" w:color="FF000000" w:sz="6" w:space="1"/>
      </w:pBdr>
      <w:jc w:val="right"/>
      <w:rPr>
        <w:rFonts w:ascii="Arial" w:hAnsi="Arial"/>
        <w:b w:val="1"/>
        <w:bCs w:val="1"/>
        <w:sz w:val="36"/>
        <w:szCs w:val="36"/>
      </w:rPr>
    </w:pPr>
    <w:r w:rsidRPr="08AA6702" w:rsidR="08AA6702">
      <w:rPr>
        <w:rFonts w:ascii="Arial" w:hAnsi="Arial"/>
        <w:b w:val="1"/>
        <w:bCs w:val="1"/>
        <w:sz w:val="36"/>
        <w:szCs w:val="36"/>
      </w:rPr>
      <w:t>EECS 348 Group One</w:t>
    </w:r>
  </w:p>
  <w:p w:rsidR="00464E62" w:rsidRDefault="00464E62" w14:paraId="75D0125F" w14:textId="77777777">
    <w:pPr>
      <w:pBdr>
        <w:bottom w:val="single" w:color="auto" w:sz="6" w:space="1"/>
      </w:pBdr>
      <w:jc w:val="right"/>
      <w:rPr>
        <w:sz w:val="24"/>
      </w:rPr>
    </w:pPr>
  </w:p>
  <w:p w:rsidR="00464E62" w:rsidRDefault="00464E62" w14:paraId="4A5DB4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6379"/>
      <w:gridCol w:w="3179"/>
    </w:tblGrid>
    <w:tr w:rsidR="00464E62" w:rsidTr="08AA6702" w14:paraId="40F5EFE0" w14:textId="77777777">
      <w:tc>
        <w:tcPr>
          <w:tcW w:w="6379" w:type="dxa"/>
          <w:tcMar/>
        </w:tcPr>
        <w:p w:rsidR="00464E62" w:rsidRDefault="00000000" w14:paraId="530BF40F" w14:textId="439894EF">
          <w:r w:rsidR="08AA6702">
            <w:rPr/>
            <w:t xml:space="preserve">C++ Mathematical </w:t>
          </w:r>
          <w:r w:rsidR="08AA6702">
            <w:rPr/>
            <w:t>Compiler</w:t>
          </w:r>
        </w:p>
      </w:tc>
      <w:tc>
        <w:tcPr>
          <w:tcW w:w="3179" w:type="dxa"/>
          <w:tcMar/>
        </w:tcPr>
        <w:p w:rsidR="00464E62" w:rsidRDefault="00464E62" w14:paraId="0C9EBE44" w14:textId="334A4843">
          <w:pPr>
            <w:tabs>
              <w:tab w:val="left" w:pos="1135"/>
            </w:tabs>
            <w:spacing w:before="40"/>
            <w:ind w:right="68"/>
          </w:pPr>
          <w:r w:rsidR="08AA6702">
            <w:rPr/>
            <w:t xml:space="preserve">  Version:           1.5</w:t>
          </w:r>
        </w:p>
      </w:tc>
    </w:tr>
    <w:tr w:rsidR="00464E62" w:rsidTr="08AA6702" w14:paraId="60808DE8" w14:textId="77777777">
      <w:tc>
        <w:tcPr>
          <w:tcW w:w="6379" w:type="dxa"/>
          <w:tcMar/>
        </w:tcPr>
        <w:p w:rsidR="00464E62" w:rsidRDefault="00000000" w14:paraId="36002E8E" w14:textId="77777777">
          <w:r>
            <w:fldChar w:fldCharType="begin"/>
          </w:r>
          <w:r>
            <w:instrText> TITLE  \* MERGEFORMAT </w:instrText>
          </w:r>
          <w:r>
            <w:fldChar w:fldCharType="separate"/>
          </w:r>
          <w:r w:rsidR="002D3F44">
            <w:t>Software Requirements Specifications</w:t>
          </w:r>
          <w:r>
            <w:fldChar w:fldCharType="end"/>
          </w:r>
        </w:p>
      </w:tc>
      <w:tc>
        <w:tcPr>
          <w:tcW w:w="3179" w:type="dxa"/>
          <w:tcMar/>
        </w:tcPr>
        <w:p w:rsidR="00464E62" w:rsidRDefault="00464E62" w14:paraId="4006D0AF" w14:textId="74C67352">
          <w:r w:rsidR="08AA6702">
            <w:rPr/>
            <w:t xml:space="preserve">  Date:  14/2026</w:t>
          </w:r>
        </w:p>
      </w:tc>
    </w:tr>
  </w:tbl>
  <w:p w:rsidR="00464E62" w:rsidRDefault="00464E62" w14:paraId="2E2B527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64E62" w:rsidRDefault="00464E62" w14:paraId="0BB9B666" w14:textId="77777777">
    <w:pPr>
      <w:pStyle w:val="Header"/>
    </w:pPr>
  </w:p>
</w:hdr>
</file>

<file path=word/intelligence2.xml><?xml version="1.0" encoding="utf-8"?>
<int2:intelligence xmlns:int2="http://schemas.microsoft.com/office/intelligence/2020/intelligence">
  <int2:observations>
    <int2:bookmark int2:bookmarkName="_Int_REls28ti" int2:invalidationBookmarkName="" int2:hashCode="OFLv2xL0oSZs/q" int2:id="TAeN3TXe">
      <int2:state int2:type="gram" int2:value="Rejected"/>
    </int2:bookmark>
    <int2:bookmark int2:bookmarkName="_Int_26St6Sg5" int2:invalidationBookmarkName="" int2:hashCode="X55YArurxx+Sdf" int2:id="9vsQIwg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8">
    <w:nsid w:val="2860d4e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5df09ac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6">
    <w:nsid w:val="1b7a42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a8f7b6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2a9f35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1e66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59b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3fb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d446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d7d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4db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c1f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426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725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7b8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248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e77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FFFFFFFF"/>
    <w:lvl w:ilvl="0">
      <w:start w:val="1"/>
      <w:numFmt w:val="decimal"/>
      <w:pStyle w:val="Heading1"/>
      <w:lvlText w:val="%1."/>
      <w:legacy w:legacy="1" w:legacySpace="144" w:legacyIndent="0"/>
      <w:lvlJc w:val="left"/>
      <w:pPr>
        <w:ind/>
      </w:pPr>
    </w:lvl>
    <w:lvl w:ilvl="1">
      <w:start w:val="1"/>
      <w:numFmt w:val="decimal"/>
      <w:pStyle w:val="Heading2"/>
      <w:lvlText w:val="%1.%2"/>
      <w:legacy w:legacy="1" w:legacySpace="144" w:legacyIndent="0"/>
      <w:lvlJc w:val="left"/>
      <w:pPr>
        <w:ind/>
      </w:pPr>
    </w:lvl>
    <w:lvl w:ilvl="2">
      <w:start w:val="1"/>
      <w:numFmt w:val="decimal"/>
      <w:pStyle w:val="Heading3"/>
      <w:lvlText w:val="%1.%2.%3"/>
      <w:legacy w:legacy="1" w:legacySpace="144" w:legacyIndent="0"/>
      <w:lvlJc w:val="left"/>
      <w:pPr>
        <w:ind/>
      </w:p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29AB40F1"/>
    <w:multiLevelType w:val="multilevel"/>
    <w:tmpl w:val="2F6A459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00951716">
    <w:abstractNumId w:val="0"/>
  </w:num>
  <w:num w:numId="2" w16cid:durableId="154028298">
    <w:abstractNumId w:val="1"/>
  </w:num>
  <w:numIdMacAtCleanup w:val="2"/>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embedSystemFonts/>
  <w:activeWritingStyle w:lang="en-US" w:vendorID="8" w:dllVersion="513" w:checkStyle="1" w:appName="MSWord"/>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F44"/>
    <w:rsid w:val="00211E5C"/>
    <w:rsid w:val="002754B1"/>
    <w:rsid w:val="002D3F44"/>
    <w:rsid w:val="003417BF"/>
    <w:rsid w:val="003857BD"/>
    <w:rsid w:val="00464E62"/>
    <w:rsid w:val="005A23CA"/>
    <w:rsid w:val="00664142"/>
    <w:rsid w:val="00751A2F"/>
    <w:rsid w:val="007640E7"/>
    <w:rsid w:val="00884A85"/>
    <w:rsid w:val="00A7307C"/>
    <w:rsid w:val="00DA03E8"/>
    <w:rsid w:val="00DE5F91"/>
    <w:rsid w:val="00E22E35"/>
    <w:rsid w:val="00F17758"/>
    <w:rsid w:val="00F42E80"/>
    <w:rsid w:val="08AA6702"/>
    <w:rsid w:val="5018BC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4F216"/>
  <w15:chartTrackingRefBased/>
  <w15:docId w15:val="{4D271700-96EF-44E4-BE85-980B05C487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color="000000" w:sz="6" w:space="0"/>
      </w:pBdr>
      <w:spacing w:before="40" w:after="40"/>
      <w:ind w:left="360" w:hanging="360"/>
    </w:pPr>
    <w:rPr>
      <w:rFonts w:ascii="Helvetica" w:hAnsi="Helvetica"/>
      <w:sz w:val="16"/>
    </w:rPr>
  </w:style>
  <w:style w:type="paragraph" w:styleId="MainTitle" w:customStyle="1">
    <w:name w:val="Main Title"/>
    <w:basedOn w:val="Normal"/>
    <w:pPr>
      <w:spacing w:before="480" w:after="60" w:line="240" w:lineRule="auto"/>
      <w:jc w:val="center"/>
    </w:pPr>
    <w:rPr>
      <w:rFonts w:ascii="Arial" w:hAnsi="Arial"/>
      <w:b/>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styleId="Body" w:customStyle="1">
    <w:name w:val="Body"/>
    <w:basedOn w:val="Normal"/>
    <w:pPr>
      <w:widowControl/>
      <w:spacing w:before="120" w:line="240" w:lineRule="auto"/>
      <w:jc w:val="both"/>
    </w:pPr>
    <w:rPr>
      <w:rFonts w:ascii="Book Antiqua" w:hAnsi="Book Antiqua"/>
    </w:rPr>
  </w:style>
  <w:style w:type="paragraph" w:styleId="Bullet" w:customStyle="1">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pPr>
      <w:spacing w:before="120" w:after="120"/>
      <w:ind w:left="763"/>
    </w:pPr>
    <w:rPr>
      <w:i/>
      <w:color w:val="0000FF"/>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paragraph" w:styleId="ListParagraph">
    <w:uiPriority w:val="34"/>
    <w:name w:val="List Paragraph"/>
    <w:basedOn w:val="Normal"/>
    <w:qFormat/>
    <w:rsid w:val="5018BC2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theme" Target="theme/theme1.xml" Id="rId14" /><Relationship Type="http://schemas.microsoft.com/office/2016/09/relationships/commentsIds" Target="commentsIds.xml" Id="Rce18acbcd5d440f2" /><Relationship Type="http://schemas.microsoft.com/office/2011/relationships/commentsExtended" Target="commentsExtended.xml" Id="R3b633132faea4d8a" /><Relationship Type="http://schemas.microsoft.com/office/2011/relationships/people" Target="people.xml" Id="Rc400bed4174c4ffd" /><Relationship Type="http://schemas.openxmlformats.org/officeDocument/2006/relationships/footer" Target="footer4.xml" Id="R32729fb7e1fc48a0" /><Relationship Type="http://schemas.microsoft.com/office/2020/10/relationships/intelligence" Target="intelligence2.xml" Id="R4d62ae68bf6b42c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02-requirement-spec.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C:\Users\hossai\Desktop\02-requirement-spec.dot</ap:Template>
  <ap:Application>Microsoft Word for the web</ap:Application>
  <ap:DocSecurity>0</ap:DocSecurity>
  <ap:ScaleCrop>false</ap:ScaleCrop>
  <ap:Company>&lt;Company Name&gt;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Specifications</dc:title>
  <dc:subject>&lt;Project Name&gt;</dc:subject>
  <dc:creator>hossai</dc:creator>
  <keywords/>
  <dc:description/>
  <lastModifiedBy>Jacobdh2001 Harmsen</lastModifiedBy>
  <revision>6</revision>
  <lastPrinted>1900-01-01T06:00:00.0000000Z</lastPrinted>
  <dcterms:created xsi:type="dcterms:W3CDTF">2026-03-11T20:40:00.0000000Z</dcterms:created>
  <dcterms:modified xsi:type="dcterms:W3CDTF">2026-03-16T02:46:50.2213582Z</dcterms:modified>
</coreProperties>
</file>